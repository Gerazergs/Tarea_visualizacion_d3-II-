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81F16" w14:textId="2F8F57AF" w:rsidR="00D077E9" w:rsidRPr="009C1A86" w:rsidRDefault="009F4207" w:rsidP="00110061">
      <w:pPr>
        <w:pStyle w:val="Ttulo"/>
        <w:rPr>
          <w:noProof/>
        </w:rPr>
      </w:pPr>
      <w:bookmarkStart w:id="0" w:name="_Hlk47989861"/>
      <w:bookmarkEnd w:id="0"/>
      <w:r w:rsidRPr="009C1A86">
        <w:rPr>
          <w:noProof/>
        </w:rPr>
        <w:drawing>
          <wp:anchor distT="0" distB="0" distL="114300" distR="114300" simplePos="0" relativeHeight="251654143" behindDoc="1" locked="0" layoutInCell="1" allowOverlap="1" wp14:anchorId="692D7EFC" wp14:editId="012F1849">
            <wp:simplePos x="0" y="0"/>
            <wp:positionH relativeFrom="page">
              <wp:align>left</wp:align>
            </wp:positionH>
            <wp:positionV relativeFrom="paragraph">
              <wp:posOffset>-1194435</wp:posOffset>
            </wp:positionV>
            <wp:extent cx="7632700" cy="5256324"/>
            <wp:effectExtent l="0" t="0" r="6350" b="1905"/>
            <wp:wrapNone/>
            <wp:docPr id="9" name="Imagen 9" descr="Universidad Internacional de La Rioja - Wikipedia, la encic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Internacional de La Rioja - Wikipedia, la enciclopedi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2700" cy="525632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C1A86" w14:paraId="083ED9CE" w14:textId="77777777" w:rsidTr="00AB02A7">
        <w:trPr>
          <w:trHeight w:val="1894"/>
        </w:trPr>
        <w:tc>
          <w:tcPr>
            <w:tcW w:w="5580" w:type="dxa"/>
            <w:tcBorders>
              <w:top w:val="nil"/>
              <w:left w:val="nil"/>
              <w:bottom w:val="nil"/>
              <w:right w:val="nil"/>
            </w:tcBorders>
          </w:tcPr>
          <w:p w14:paraId="0C1D318A" w14:textId="61F5D8E9" w:rsidR="00D077E9" w:rsidRPr="009C1A86" w:rsidRDefault="00D077E9" w:rsidP="00AB02A7">
            <w:pPr>
              <w:rPr>
                <w:rFonts w:ascii="Georgia Pro Light" w:hAnsi="Georgia Pro Light"/>
                <w:noProof/>
              </w:rPr>
            </w:pPr>
          </w:p>
          <w:p w14:paraId="5702247E" w14:textId="25F9E1F6" w:rsidR="00D077E9" w:rsidRPr="009C1A86" w:rsidRDefault="00D077E9" w:rsidP="00AB02A7">
            <w:pPr>
              <w:rPr>
                <w:rFonts w:ascii="Georgia Pro Light" w:hAnsi="Georgia Pro Light"/>
                <w:noProof/>
              </w:rPr>
            </w:pPr>
          </w:p>
        </w:tc>
      </w:tr>
      <w:tr w:rsidR="00D077E9" w:rsidRPr="009C1A86" w14:paraId="3AF7B946" w14:textId="77777777" w:rsidTr="004E5FEE">
        <w:trPr>
          <w:trHeight w:val="7303"/>
        </w:trPr>
        <w:tc>
          <w:tcPr>
            <w:tcW w:w="5580" w:type="dxa"/>
            <w:tcBorders>
              <w:top w:val="nil"/>
              <w:left w:val="nil"/>
              <w:bottom w:val="nil"/>
              <w:right w:val="nil"/>
            </w:tcBorders>
          </w:tcPr>
          <w:p w14:paraId="6E367A1E" w14:textId="25D7D7C2" w:rsidR="00D077E9" w:rsidRPr="009C1A86" w:rsidRDefault="00F56A9A" w:rsidP="00AB02A7">
            <w:pPr>
              <w:rPr>
                <w:rFonts w:ascii="Georgia Pro Light" w:hAnsi="Georgia Pro Light"/>
                <w:noProof/>
              </w:rPr>
            </w:pPr>
            <w:r w:rsidRPr="009C1A86">
              <w:rPr>
                <w:rFonts w:ascii="Georgia Pro Light" w:hAnsi="Georgia Pro Light"/>
                <w:noProof/>
                <w:lang w:bidi="es-ES"/>
              </w:rPr>
              <mc:AlternateContent>
                <mc:Choice Requires="wps">
                  <w:drawing>
                    <wp:anchor distT="0" distB="0" distL="114300" distR="114300" simplePos="0" relativeHeight="251659264" behindDoc="0" locked="0" layoutInCell="1" allowOverlap="1" wp14:anchorId="32A8A063" wp14:editId="74CDF7EE">
                      <wp:simplePos x="0" y="0"/>
                      <wp:positionH relativeFrom="column">
                        <wp:posOffset>105410</wp:posOffset>
                      </wp:positionH>
                      <wp:positionV relativeFrom="paragraph">
                        <wp:posOffset>1443355</wp:posOffset>
                      </wp:positionV>
                      <wp:extent cx="1390650"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66A63"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pt,113.65pt" to="117.8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" strokecolor="#082a75 [3215]" strokeweight="3pt"/>
                  </w:pict>
                </mc:Fallback>
              </mc:AlternateContent>
            </w:r>
            <w:r w:rsidRPr="009C1A86">
              <w:rPr>
                <w:rFonts w:ascii="Georgia Pro Light" w:hAnsi="Georgia Pro Light"/>
                <w:noProof/>
                <w:lang w:bidi="es-ES"/>
              </w:rPr>
              <mc:AlternateContent>
                <mc:Choice Requires="wps">
                  <w:drawing>
                    <wp:anchor distT="0" distB="0" distL="114300" distR="114300" simplePos="0" relativeHeight="251661312" behindDoc="1" locked="0" layoutInCell="1" allowOverlap="1" wp14:anchorId="2890DAE8" wp14:editId="0D293448">
                      <wp:simplePos x="0" y="0"/>
                      <wp:positionH relativeFrom="column">
                        <wp:posOffset>-187960</wp:posOffset>
                      </wp:positionH>
                      <wp:positionV relativeFrom="page">
                        <wp:posOffset>-673735</wp:posOffset>
                      </wp:positionV>
                      <wp:extent cx="3938905" cy="7272655"/>
                      <wp:effectExtent l="0" t="0" r="4445" b="44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272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9C5E" id="Rectángulo 3" o:spid="_x0000_s1026" alt="rectángulo blanco para texto en portada" style="position:absolute;margin-left:-14.8pt;margin-top:-53.05pt;width:310.15pt;height:57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" fillcolor="white [3212]" stroked="f" strokeweight="2pt">
                      <w10:wrap anchory="page"/>
                    </v:rect>
                  </w:pict>
                </mc:Fallback>
              </mc:AlternateContent>
            </w:r>
            <w:r w:rsidRPr="009C1A86">
              <w:rPr>
                <w:rFonts w:ascii="Georgia Pro Light" w:hAnsi="Georgia Pro Light"/>
                <w:noProof/>
                <w:lang w:bidi="es-ES"/>
              </w:rPr>
              <mc:AlternateContent>
                <mc:Choice Requires="wps">
                  <w:drawing>
                    <wp:inline distT="0" distB="0" distL="0" distR="0" wp14:anchorId="2DDB1FF0" wp14:editId="1F53EB81">
                      <wp:extent cx="3528695" cy="149352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493520"/>
                              </a:xfrm>
                              <a:prstGeom prst="rect">
                                <a:avLst/>
                              </a:prstGeom>
                              <a:noFill/>
                              <a:ln w="6350">
                                <a:noFill/>
                              </a:ln>
                            </wps:spPr>
                            <wps:txbx>
                              <w:txbxContent>
                                <w:p w14:paraId="2D7973D0" w14:textId="4D980854"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0"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DB1FF0" id="_x0000_t202" coordsize="21600,21600" o:spt="202" path="m,l,21600r21600,l21600,xe">
                      <v:stroke joinstyle="miter"/>
                      <v:path gradientshapeok="t" o:connecttype="rect"/>
                    </v:shapetype>
                    <v:shape id="Cuadro de texto 8" o:spid="_x0000_s1026" type="#_x0000_t202" style="width:277.85pt;height:1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" filled="f" stroked="f" strokeweight=".5pt">
                      <v:textbox>
                        <w:txbxContent>
                          <w:p w14:paraId="2D7973D0" w14:textId="4D980854"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1"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v:textbox>
                      <w10:anchorlock/>
                    </v:shape>
                  </w:pict>
                </mc:Fallback>
              </mc:AlternateContent>
            </w:r>
          </w:p>
        </w:tc>
      </w:tr>
      <w:tr w:rsidR="00D077E9" w:rsidRPr="009C1A86" w14:paraId="02A00F66" w14:textId="77777777" w:rsidTr="00AB02A7">
        <w:trPr>
          <w:trHeight w:val="2438"/>
        </w:trPr>
        <w:tc>
          <w:tcPr>
            <w:tcW w:w="5580" w:type="dxa"/>
            <w:tcBorders>
              <w:top w:val="nil"/>
              <w:left w:val="nil"/>
              <w:bottom w:val="nil"/>
              <w:right w:val="nil"/>
            </w:tcBorders>
          </w:tcPr>
          <w:sdt>
            <w:sdtPr>
              <w:rPr>
                <w:rFonts w:ascii="Georgia Pro Light" w:hAnsi="Georgia Pro Light"/>
                <w:noProof/>
              </w:rPr>
              <w:id w:val="1080870105"/>
              <w:placeholder>
                <w:docPart w:val="952D70DE8CA740F4A27188CABE717D80"/>
              </w:placeholder>
              <w15:appearance w15:val="hidden"/>
            </w:sdtPr>
            <w:sdtEndPr/>
            <w:sdtContent>
              <w:p w14:paraId="4C8B8D51" w14:textId="5DFCBA77" w:rsidR="00D077E9" w:rsidRPr="009C1A86" w:rsidRDefault="000747A0" w:rsidP="00AB02A7">
                <w:pPr>
                  <w:rPr>
                    <w:rFonts w:ascii="Georgia Pro Light" w:hAnsi="Georgia Pro Light"/>
                    <w:noProof/>
                  </w:rPr>
                </w:pPr>
                <w:r w:rsidRPr="009C1A86">
                  <w:rPr>
                    <w:rStyle w:val="SubttuloCar"/>
                    <w:rFonts w:ascii="Georgia Pro Light" w:hAnsi="Georgia Pro Light"/>
                    <w:b w:val="0"/>
                    <w:noProof/>
                    <w:lang w:bidi="es-ES"/>
                  </w:rPr>
                  <w:fldChar w:fldCharType="begin"/>
                </w:r>
                <w:r w:rsidRPr="009C1A86">
                  <w:rPr>
                    <w:rStyle w:val="SubttuloCar"/>
                    <w:rFonts w:ascii="Georgia Pro Light" w:hAnsi="Georgia Pro Light"/>
                    <w:b w:val="0"/>
                    <w:noProof/>
                    <w:lang w:bidi="es-ES"/>
                  </w:rPr>
                  <w:instrText xml:space="preserve"> DATE  \@ "d MMMM"  \* MERGEFORMAT </w:instrText>
                </w:r>
                <w:r w:rsidRPr="009C1A86">
                  <w:rPr>
                    <w:rStyle w:val="SubttuloCar"/>
                    <w:rFonts w:ascii="Georgia Pro Light" w:hAnsi="Georgia Pro Light"/>
                    <w:b w:val="0"/>
                    <w:noProof/>
                    <w:lang w:bidi="es-ES"/>
                  </w:rPr>
                  <w:fldChar w:fldCharType="separate"/>
                </w:r>
                <w:r w:rsidR="00BC5F12">
                  <w:rPr>
                    <w:rStyle w:val="SubttuloCar"/>
                    <w:rFonts w:ascii="Georgia Pro Light" w:hAnsi="Georgia Pro Light"/>
                    <w:b w:val="0"/>
                    <w:noProof/>
                    <w:lang w:bidi="es-ES"/>
                  </w:rPr>
                  <w:t>9 febrero</w:t>
                </w:r>
                <w:r w:rsidRPr="009C1A86">
                  <w:rPr>
                    <w:rStyle w:val="SubttuloCar"/>
                    <w:rFonts w:ascii="Georgia Pro Light" w:hAnsi="Georgia Pro Light"/>
                    <w:b w:val="0"/>
                    <w:noProof/>
                    <w:lang w:bidi="es-ES"/>
                  </w:rPr>
                  <w:fldChar w:fldCharType="end"/>
                </w:r>
              </w:p>
            </w:sdtContent>
          </w:sdt>
          <w:p w14:paraId="7F0D6581" w14:textId="3FFC0EC2" w:rsidR="00F56A9A" w:rsidRPr="009C1A86" w:rsidRDefault="00F56A9A" w:rsidP="00AB02A7">
            <w:pPr>
              <w:rPr>
                <w:rFonts w:ascii="Georgia Pro Light" w:hAnsi="Georgia Pro Light"/>
                <w:noProof/>
              </w:rPr>
            </w:pPr>
            <w:r w:rsidRPr="009C1A86">
              <w:rPr>
                <w:rFonts w:ascii="Georgia Pro Light" w:hAnsi="Georgia Pro Light"/>
                <w:noProof/>
                <w:sz w:val="10"/>
                <w:szCs w:val="10"/>
                <w:lang w:bidi="es-ES"/>
              </w:rPr>
              <mc:AlternateContent>
                <mc:Choice Requires="wps">
                  <w:drawing>
                    <wp:inline distT="0" distB="0" distL="0" distR="0" wp14:anchorId="6A463BA1" wp14:editId="7DFD4E4E">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E85323"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712E552" w14:textId="41A22754" w:rsidR="00D077E9" w:rsidRPr="009C1A86" w:rsidRDefault="00D077E9" w:rsidP="00AB02A7">
            <w:pPr>
              <w:rPr>
                <w:rFonts w:ascii="Georgia Pro Light" w:hAnsi="Georgia Pro Light"/>
                <w:noProof/>
              </w:rPr>
            </w:pPr>
            <w:r w:rsidRPr="009C1A86">
              <w:rPr>
                <w:rFonts w:ascii="Georgia Pro Light" w:hAnsi="Georgia Pro Light"/>
                <w:noProof/>
                <w:lang w:bidi="es-ES"/>
              </w:rPr>
              <w:t xml:space="preserve">Creado por: </w:t>
            </w:r>
            <w:sdt>
              <w:sdtPr>
                <w:rPr>
                  <w:rFonts w:ascii="Georgia Pro Light" w:hAnsi="Georgia Pro Light"/>
                  <w:noProof/>
                </w:rPr>
                <w:alias w:val="Su nombre"/>
                <w:tag w:val="Su nombre"/>
                <w:id w:val="-180584491"/>
                <w:placeholder>
                  <w:docPart w:val="33CA7EE999894D2698F43EDD4C2C4F79"/>
                </w:placeholder>
                <w:dataBinding w:prefixMappings="xmlns:ns0='http://schemas.microsoft.com/office/2006/coverPageProps' " w:xpath="/ns0:CoverPageProperties[1]/ns0:CompanyFax[1]" w:storeItemID="{55AF091B-3C7A-41E3-B477-F2FDAA23CFDA}"/>
                <w15:appearance w15:val="hidden"/>
                <w:text w:multiLine="1"/>
              </w:sdtPr>
              <w:sdtEndPr/>
              <w:sdtContent>
                <w:r w:rsidR="007C67EF" w:rsidRPr="009C1A86">
                  <w:rPr>
                    <w:rFonts w:ascii="Georgia Pro Light" w:hAnsi="Georgia Pro Light"/>
                    <w:noProof/>
                  </w:rPr>
                  <w:br/>
                  <w:t>Chias Maryanna</w:t>
                </w:r>
                <w:r w:rsidR="007C67EF" w:rsidRPr="009C1A86">
                  <w:rPr>
                    <w:rFonts w:ascii="Georgia Pro Light" w:hAnsi="Georgia Pro Light"/>
                    <w:noProof/>
                  </w:rPr>
                  <w:br/>
                  <w:t>Cervantes Julio</w:t>
                </w:r>
                <w:r w:rsidR="007C67EF" w:rsidRPr="009C1A86">
                  <w:rPr>
                    <w:rFonts w:ascii="Georgia Pro Light" w:hAnsi="Georgia Pro Light"/>
                    <w:noProof/>
                  </w:rPr>
                  <w:br/>
                  <w:t>Garza Gerardo Javier</w:t>
                </w:r>
              </w:sdtContent>
            </w:sdt>
          </w:p>
          <w:p w14:paraId="7AF420ED" w14:textId="77777777" w:rsidR="00D077E9" w:rsidRPr="009C1A86" w:rsidRDefault="00D077E9" w:rsidP="00AB02A7">
            <w:pPr>
              <w:rPr>
                <w:rFonts w:ascii="Georgia Pro Light" w:hAnsi="Georgia Pro Light"/>
                <w:noProof/>
                <w:sz w:val="10"/>
                <w:szCs w:val="10"/>
              </w:rPr>
            </w:pPr>
          </w:p>
        </w:tc>
      </w:tr>
    </w:tbl>
    <w:p w14:paraId="668876C1" w14:textId="272B15EF" w:rsidR="001407B2" w:rsidRPr="009C1A86" w:rsidRDefault="00DF38CC">
      <w:pPr>
        <w:spacing w:after="200"/>
        <w:rPr>
          <w:rFonts w:ascii="Georgia Pro Light" w:hAnsi="Georgia Pro Light"/>
          <w:noProof/>
          <w:lang w:bidi="es-ES"/>
        </w:rPr>
      </w:pPr>
      <w:r w:rsidRPr="009C1A86">
        <w:rPr>
          <w:rFonts w:ascii="Georgia Pro Light" w:hAnsi="Georgia Pro Light"/>
          <w:noProof/>
          <w:lang w:bidi="es-ES"/>
        </w:rPr>
        <mc:AlternateContent>
          <mc:Choice Requires="wps">
            <w:drawing>
              <wp:anchor distT="0" distB="0" distL="114300" distR="114300" simplePos="0" relativeHeight="251655168" behindDoc="1" locked="0" layoutInCell="1" allowOverlap="1" wp14:anchorId="31E5236B" wp14:editId="79B20E71">
                <wp:simplePos x="0" y="0"/>
                <wp:positionH relativeFrom="column">
                  <wp:posOffset>-787791</wp:posOffset>
                </wp:positionH>
                <wp:positionV relativeFrom="page">
                  <wp:align>bottom</wp:align>
                </wp:positionV>
                <wp:extent cx="7760970" cy="6013939"/>
                <wp:effectExtent l="0" t="0" r="0" b="635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601393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D5918" id="Rectángulo 2" o:spid="_x0000_s1026" alt="rectángulo de color" style="position:absolute;margin-left:-62.05pt;margin-top:0;width:611.1pt;height:473.55pt;z-index:-251661312;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" fillcolor="#85bde2 [1941]" stroked="f" strokeweight="2pt">
                <w10:wrap anchory="page"/>
              </v:rect>
            </w:pict>
          </mc:Fallback>
        </mc:AlternateContent>
      </w:r>
      <w:r w:rsidR="00C70D86" w:rsidRPr="009C1A86">
        <w:rPr>
          <w:rFonts w:ascii="Georgia Pro Light" w:hAnsi="Georgia Pro Light"/>
          <w:noProof/>
        </w:rPr>
        <w:drawing>
          <wp:anchor distT="0" distB="0" distL="114300" distR="114300" simplePos="0" relativeHeight="251670528" behindDoc="0" locked="0" layoutInCell="1" allowOverlap="1" wp14:anchorId="687EF283" wp14:editId="3EE0FBAA">
            <wp:simplePos x="0" y="0"/>
            <wp:positionH relativeFrom="column">
              <wp:posOffset>4753882</wp:posOffset>
            </wp:positionH>
            <wp:positionV relativeFrom="paragraph">
              <wp:posOffset>8339455</wp:posOffset>
            </wp:positionV>
            <wp:extent cx="1724660" cy="707666"/>
            <wp:effectExtent l="0" t="0" r="0" b="0"/>
            <wp:wrapNone/>
            <wp:docPr id="21" name="Imagen 21" descr="Mediateca: Imágenes, Logos y otros Recursos | 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teca: Imágenes, Logos y otros Recursos | UNI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227" r="50145" b="37817"/>
                    <a:stretch/>
                  </pic:blipFill>
                  <pic:spPr bwMode="auto">
                    <a:xfrm>
                      <a:off x="0" y="0"/>
                      <a:ext cx="1724660" cy="7076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7E9" w:rsidRPr="009C1A86">
        <w:rPr>
          <w:rFonts w:ascii="Georgia Pro Light" w:hAnsi="Georgia Pro Light"/>
          <w:noProof/>
          <w:lang w:bidi="es-ES"/>
        </w:rPr>
        <w:br w:type="page"/>
      </w:r>
    </w:p>
    <w:p w14:paraId="08137ED8" w14:textId="7C914609" w:rsidR="00D077E9" w:rsidRPr="009C1A86" w:rsidRDefault="009F4207" w:rsidP="009C1A86">
      <w:pPr>
        <w:pStyle w:val="Ttulo1"/>
        <w:rPr>
          <w:rFonts w:ascii="Georgia Pro Light" w:hAnsi="Georgia Pro Light"/>
        </w:rPr>
      </w:pPr>
      <w:r w:rsidRPr="009C1A86">
        <w:rPr>
          <w:rFonts w:ascii="Georgia Pro Light" w:hAnsi="Georgia Pro Light"/>
        </w:rPr>
        <w:lastRenderedPageBreak/>
        <w:t>INTRODUCCIÓN</w:t>
      </w:r>
    </w:p>
    <w:p w14:paraId="28BD51EA" w14:textId="77777777" w:rsidR="00D25816" w:rsidRPr="009C1A86" w:rsidRDefault="00D25816" w:rsidP="00D25816">
      <w:pPr>
        <w:spacing w:line="360" w:lineRule="auto"/>
        <w:jc w:val="center"/>
        <w:rPr>
          <w:rFonts w:ascii="Georgia Pro Light" w:hAnsi="Georgia Pro Light"/>
          <w:noProof/>
          <w:sz w:val="22"/>
        </w:rPr>
      </w:pPr>
    </w:p>
    <w:p w14:paraId="705C72DD" w14:textId="32509C79" w:rsidR="00AA7A5F" w:rsidRPr="009C1A86" w:rsidRDefault="00C14460" w:rsidP="005F390C">
      <w:pPr>
        <w:spacing w:line="360" w:lineRule="auto"/>
        <w:jc w:val="both"/>
        <w:rPr>
          <w:rFonts w:ascii="Georgia Pro Light" w:hAnsi="Georgia Pro Light"/>
          <w:b w:val="0"/>
          <w:bCs/>
          <w:noProof/>
          <w:sz w:val="22"/>
        </w:rPr>
      </w:pPr>
      <w:r w:rsidRPr="009C1A86">
        <w:rPr>
          <w:rFonts w:ascii="Georgia Pro Light" w:hAnsi="Georgia Pro Light"/>
          <w:b w:val="0"/>
          <w:bCs/>
          <w:noProof/>
          <w:sz w:val="22"/>
        </w:rPr>
        <w:t>El objetivo de la visualización de los datos es la de proporcionar una manera más accesible de comprender y ver tendencias, patrones en los datos, valores atípicos o simplemente una descripción de alguna población.</w:t>
      </w:r>
    </w:p>
    <w:p w14:paraId="598FA433" w14:textId="77777777" w:rsidR="0076138A" w:rsidRPr="009C1A86" w:rsidRDefault="0076138A" w:rsidP="005F390C">
      <w:pPr>
        <w:spacing w:line="360" w:lineRule="auto"/>
        <w:jc w:val="both"/>
        <w:rPr>
          <w:rFonts w:ascii="Georgia Pro Light" w:hAnsi="Georgia Pro Light"/>
          <w:b w:val="0"/>
          <w:bCs/>
          <w:noProof/>
          <w:sz w:val="22"/>
        </w:rPr>
      </w:pPr>
    </w:p>
    <w:p w14:paraId="32AEF257" w14:textId="769B14FC" w:rsidR="00C14460" w:rsidRPr="009C1A86" w:rsidRDefault="00C14460" w:rsidP="005F390C">
      <w:pPr>
        <w:spacing w:line="360" w:lineRule="auto"/>
        <w:jc w:val="both"/>
        <w:rPr>
          <w:rFonts w:ascii="Georgia Pro Light" w:hAnsi="Georgia Pro Light"/>
          <w:b w:val="0"/>
          <w:bCs/>
          <w:noProof/>
          <w:sz w:val="22"/>
        </w:rPr>
      </w:pPr>
      <w:r w:rsidRPr="009C1A86">
        <w:rPr>
          <w:rFonts w:ascii="Georgia Pro Light" w:hAnsi="Georgia Pro Light"/>
          <w:b w:val="0"/>
          <w:bCs/>
          <w:noProof/>
          <w:sz w:val="22"/>
        </w:rPr>
        <w:t>Al tener una cultura visual, nuestros ojos siempre serán atraídos por colores y patrones así que la visualización de los datos podría verse como arte visual que quiere captar nuestro interés para mantener nuestra atención en el mensaje.</w:t>
      </w:r>
      <w:r w:rsidR="0076138A" w:rsidRPr="009C1A86">
        <w:rPr>
          <w:rFonts w:ascii="Georgia Pro Light" w:hAnsi="Georgia Pro Light"/>
          <w:b w:val="0"/>
          <w:bCs/>
          <w:noProof/>
          <w:sz w:val="22"/>
        </w:rPr>
        <w:t xml:space="preserve"> La visualización de los datos se sirve de las figuras con el propósito de contar historias manteniendo el equilibrio entre forma y función, ya que incluso las formas o gráficas más sorprendetes podrían fallar a la hora de trasmitir un mensaje.</w:t>
      </w:r>
    </w:p>
    <w:p w14:paraId="36810D4B" w14:textId="0FE7D8EE" w:rsidR="0076138A" w:rsidRPr="009C1A86" w:rsidRDefault="0076138A" w:rsidP="005F390C">
      <w:pPr>
        <w:spacing w:line="360" w:lineRule="auto"/>
        <w:jc w:val="both"/>
        <w:rPr>
          <w:rFonts w:ascii="Georgia Pro Light" w:hAnsi="Georgia Pro Light"/>
          <w:b w:val="0"/>
          <w:bCs/>
          <w:noProof/>
          <w:sz w:val="22"/>
        </w:rPr>
      </w:pPr>
    </w:p>
    <w:p w14:paraId="4C79DE67" w14:textId="4425DAC4" w:rsidR="0076138A" w:rsidRPr="009C1A86" w:rsidRDefault="0076138A" w:rsidP="005F390C">
      <w:pPr>
        <w:spacing w:line="360" w:lineRule="auto"/>
        <w:jc w:val="both"/>
        <w:rPr>
          <w:rFonts w:ascii="Georgia Pro Light" w:hAnsi="Georgia Pro Light"/>
          <w:b w:val="0"/>
          <w:bCs/>
          <w:noProof/>
          <w:sz w:val="22"/>
        </w:rPr>
      </w:pPr>
      <w:r w:rsidRPr="009C1A86">
        <w:rPr>
          <w:rFonts w:ascii="Georgia Pro Light" w:hAnsi="Georgia Pro Light"/>
          <w:b w:val="0"/>
          <w:bCs/>
          <w:noProof/>
          <w:sz w:val="22"/>
        </w:rPr>
        <w:t xml:space="preserve">Entonces, para la realización de esta actividad se deberá tomar en cuenta la información anterior para poder </w:t>
      </w:r>
      <w:r w:rsidR="00310767" w:rsidRPr="009C1A86">
        <w:rPr>
          <w:rFonts w:ascii="Georgia Pro Light" w:hAnsi="Georgia Pro Light"/>
          <w:b w:val="0"/>
          <w:bCs/>
          <w:noProof/>
          <w:sz w:val="22"/>
        </w:rPr>
        <w:t xml:space="preserve">elaborar una visualización sobre los aspectos más interesantes, reveladores o llamativos que ofrezcan los datos </w:t>
      </w:r>
      <w:r w:rsidR="003B1E54" w:rsidRPr="009C1A86">
        <w:rPr>
          <w:rFonts w:ascii="Georgia Pro Light" w:hAnsi="Georgia Pro Light"/>
          <w:b w:val="0"/>
          <w:bCs/>
          <w:noProof/>
          <w:sz w:val="22"/>
        </w:rPr>
        <w:t xml:space="preserve">encontrados sobre las transacciones realizadas en </w:t>
      </w:r>
      <w:r w:rsidR="006B4587">
        <w:rPr>
          <w:rFonts w:ascii="Georgia Pro Light" w:hAnsi="Georgia Pro Light"/>
          <w:b w:val="0"/>
          <w:bCs/>
          <w:noProof/>
          <w:sz w:val="22"/>
        </w:rPr>
        <w:t>el comercio internacional de mexico</w:t>
      </w:r>
      <w:r w:rsidR="003B1E54" w:rsidRPr="009C1A86">
        <w:rPr>
          <w:rFonts w:ascii="Georgia Pro Light" w:hAnsi="Georgia Pro Light"/>
          <w:b w:val="0"/>
          <w:bCs/>
          <w:noProof/>
          <w:sz w:val="22"/>
        </w:rPr>
        <w:t>.</w:t>
      </w:r>
    </w:p>
    <w:p w14:paraId="069A6D8C" w14:textId="77777777" w:rsidR="00EB3D50" w:rsidRPr="009C1A86" w:rsidRDefault="00EB3D50" w:rsidP="005F390C">
      <w:pPr>
        <w:spacing w:line="360" w:lineRule="auto"/>
        <w:jc w:val="both"/>
        <w:rPr>
          <w:rFonts w:ascii="Georgia Pro Light" w:hAnsi="Georgia Pro Light"/>
          <w:b w:val="0"/>
          <w:bCs/>
          <w:noProof/>
          <w:sz w:val="22"/>
        </w:rPr>
      </w:pPr>
    </w:p>
    <w:p w14:paraId="5864AB85" w14:textId="77777777" w:rsidR="00C50DF9" w:rsidRPr="00C50DF9" w:rsidRDefault="00C50DF9" w:rsidP="00C50DF9">
      <w:pPr>
        <w:spacing w:line="360" w:lineRule="auto"/>
        <w:jc w:val="both"/>
        <w:rPr>
          <w:rFonts w:ascii="Georgia Pro Light" w:hAnsi="Georgia Pro Light"/>
          <w:b w:val="0"/>
          <w:bCs/>
          <w:noProof/>
          <w:sz w:val="22"/>
        </w:rPr>
      </w:pPr>
      <w:r w:rsidRPr="00C50DF9">
        <w:rPr>
          <w:rFonts w:ascii="Georgia Pro Light" w:hAnsi="Georgia Pro Light"/>
          <w:b w:val="0"/>
          <w:bCs/>
          <w:noProof/>
          <w:sz w:val="22"/>
        </w:rPr>
        <w:t>La información estadística mundial puede resultar poco comprensible si no somos capaces de dimensionarla y darle significado, pero la dificultad puede aumentar si esta información es presentada en tablas estáticas que requerimos manipular matemáticamente para realizar comparaciones entre regiones o épocas, si deseamos hacer gráficas usando diversas variables.</w:t>
      </w:r>
    </w:p>
    <w:p w14:paraId="2914F791" w14:textId="77777777" w:rsidR="00C50DF9" w:rsidRPr="00C50DF9" w:rsidRDefault="00C50DF9" w:rsidP="00C50DF9">
      <w:pPr>
        <w:spacing w:line="360" w:lineRule="auto"/>
        <w:jc w:val="both"/>
        <w:rPr>
          <w:rFonts w:ascii="Georgia Pro Light" w:hAnsi="Georgia Pro Light"/>
          <w:b w:val="0"/>
          <w:bCs/>
          <w:noProof/>
          <w:sz w:val="22"/>
        </w:rPr>
      </w:pPr>
    </w:p>
    <w:p w14:paraId="113F497F" w14:textId="246A3EE2" w:rsidR="00EB3D50" w:rsidRPr="009C1A86" w:rsidRDefault="00C50DF9" w:rsidP="00C50DF9">
      <w:pPr>
        <w:spacing w:line="360" w:lineRule="auto"/>
        <w:jc w:val="both"/>
        <w:rPr>
          <w:rFonts w:ascii="Georgia Pro Light" w:hAnsi="Georgia Pro Light"/>
          <w:b w:val="0"/>
          <w:bCs/>
          <w:noProof/>
          <w:sz w:val="22"/>
        </w:rPr>
      </w:pPr>
      <w:r w:rsidRPr="00C50DF9">
        <w:rPr>
          <w:rFonts w:ascii="Georgia Pro Light" w:hAnsi="Georgia Pro Light"/>
          <w:b w:val="0"/>
          <w:bCs/>
          <w:noProof/>
          <w:sz w:val="22"/>
        </w:rPr>
        <w:t>Gapminder World es un recurso en línea que nos puede apoyar para comprender los diferentes indicadores de desarrollo del mundo, puesto que nos ofrece estadísticas del mundo a través de gráficas interactivas que se manipulan fácilmente. Es un sitio abierto, en inglés, realizado en Estocolmo, que busca ofrecer datos fáciles de entender, sin interpretaciones ni consejos, basados en hechos reales mundiales, a fin de combatir los mitos que existen y favorecer una visión más apegada a la realidad.</w:t>
      </w:r>
    </w:p>
    <w:p w14:paraId="347A308F" w14:textId="4EA5BFE1" w:rsidR="005F48B6" w:rsidRPr="009C1A86" w:rsidRDefault="005F48B6" w:rsidP="005F390C">
      <w:pPr>
        <w:spacing w:line="360" w:lineRule="auto"/>
        <w:jc w:val="both"/>
        <w:rPr>
          <w:rFonts w:ascii="Georgia Pro Light" w:hAnsi="Georgia Pro Light"/>
          <w:b w:val="0"/>
          <w:bCs/>
          <w:noProof/>
          <w:sz w:val="22"/>
        </w:rPr>
      </w:pPr>
    </w:p>
    <w:p w14:paraId="47BF0416" w14:textId="060CA8AC" w:rsidR="005F48B6" w:rsidRPr="009C1A86" w:rsidRDefault="005F48B6" w:rsidP="005F390C">
      <w:pPr>
        <w:spacing w:line="360" w:lineRule="auto"/>
        <w:jc w:val="both"/>
        <w:rPr>
          <w:rFonts w:ascii="Georgia Pro Light" w:hAnsi="Georgia Pro Light"/>
          <w:b w:val="0"/>
          <w:bCs/>
          <w:noProof/>
          <w:sz w:val="22"/>
        </w:rPr>
      </w:pPr>
    </w:p>
    <w:p w14:paraId="2EAF7872" w14:textId="1CAC7C77" w:rsidR="005F48B6" w:rsidRPr="009C1A86" w:rsidRDefault="005F48B6" w:rsidP="005F390C">
      <w:pPr>
        <w:spacing w:line="360" w:lineRule="auto"/>
        <w:jc w:val="both"/>
        <w:rPr>
          <w:rFonts w:ascii="Georgia Pro Light" w:hAnsi="Georgia Pro Light"/>
          <w:b w:val="0"/>
          <w:bCs/>
          <w:noProof/>
          <w:sz w:val="22"/>
        </w:rPr>
      </w:pPr>
    </w:p>
    <w:p w14:paraId="202FACE9" w14:textId="60C1DA05" w:rsidR="005F48B6" w:rsidRPr="009C1A86" w:rsidRDefault="005F48B6" w:rsidP="005F390C">
      <w:pPr>
        <w:spacing w:line="360" w:lineRule="auto"/>
        <w:jc w:val="both"/>
        <w:rPr>
          <w:rFonts w:ascii="Georgia Pro Light" w:hAnsi="Georgia Pro Light"/>
          <w:b w:val="0"/>
          <w:bCs/>
          <w:noProof/>
          <w:sz w:val="22"/>
        </w:rPr>
      </w:pPr>
    </w:p>
    <w:p w14:paraId="07D5EE6D" w14:textId="352881B2" w:rsidR="009C1A86" w:rsidRPr="009C1A86" w:rsidRDefault="009C1A86" w:rsidP="005F390C">
      <w:pPr>
        <w:spacing w:line="360" w:lineRule="auto"/>
        <w:jc w:val="both"/>
        <w:rPr>
          <w:rFonts w:ascii="Georgia Pro Light" w:hAnsi="Georgia Pro Light"/>
          <w:b w:val="0"/>
          <w:bCs/>
          <w:noProof/>
          <w:sz w:val="22"/>
        </w:rPr>
      </w:pPr>
    </w:p>
    <w:p w14:paraId="6E04690C" w14:textId="3A3ED3F7" w:rsidR="009C1A86" w:rsidRPr="009C1A86" w:rsidRDefault="009C1A86" w:rsidP="005F390C">
      <w:pPr>
        <w:spacing w:line="360" w:lineRule="auto"/>
        <w:jc w:val="both"/>
        <w:rPr>
          <w:rFonts w:ascii="Georgia Pro Light" w:hAnsi="Georgia Pro Light"/>
          <w:b w:val="0"/>
          <w:bCs/>
          <w:noProof/>
          <w:sz w:val="22"/>
        </w:rPr>
      </w:pPr>
    </w:p>
    <w:p w14:paraId="17568612" w14:textId="6D62241F" w:rsidR="009C1A86" w:rsidRPr="009C1A86" w:rsidRDefault="009C1A86" w:rsidP="005F390C">
      <w:pPr>
        <w:spacing w:line="360" w:lineRule="auto"/>
        <w:jc w:val="both"/>
        <w:rPr>
          <w:rFonts w:ascii="Georgia Pro Light" w:hAnsi="Georgia Pro Light"/>
          <w:b w:val="0"/>
          <w:bCs/>
          <w:noProof/>
          <w:sz w:val="22"/>
        </w:rPr>
      </w:pPr>
    </w:p>
    <w:p w14:paraId="6910B351" w14:textId="77777777" w:rsidR="009C1A86" w:rsidRPr="009C1A86" w:rsidRDefault="009C1A86" w:rsidP="005F390C">
      <w:pPr>
        <w:spacing w:line="360" w:lineRule="auto"/>
        <w:jc w:val="both"/>
        <w:rPr>
          <w:rFonts w:ascii="Georgia Pro Light" w:hAnsi="Georgia Pro Light"/>
          <w:b w:val="0"/>
          <w:bCs/>
          <w:noProof/>
          <w:sz w:val="22"/>
        </w:rPr>
      </w:pPr>
    </w:p>
    <w:p w14:paraId="5ADC8AAC" w14:textId="59C0BCA1" w:rsidR="005F48B6" w:rsidRPr="009C1A86" w:rsidRDefault="005F48B6" w:rsidP="005F390C">
      <w:pPr>
        <w:spacing w:line="360" w:lineRule="auto"/>
        <w:jc w:val="both"/>
        <w:rPr>
          <w:rFonts w:ascii="Georgia Pro Light" w:hAnsi="Georgia Pro Light"/>
          <w:b w:val="0"/>
          <w:bCs/>
          <w:noProof/>
          <w:sz w:val="22"/>
        </w:rPr>
      </w:pPr>
    </w:p>
    <w:p w14:paraId="521145A7" w14:textId="7BA9F759" w:rsidR="005F48B6" w:rsidRPr="009C1A86" w:rsidRDefault="005F48B6" w:rsidP="005F390C">
      <w:pPr>
        <w:spacing w:line="360" w:lineRule="auto"/>
        <w:jc w:val="both"/>
        <w:rPr>
          <w:rFonts w:ascii="Georgia Pro Light" w:hAnsi="Georgia Pro Light"/>
          <w:b w:val="0"/>
          <w:bCs/>
          <w:noProof/>
          <w:sz w:val="22"/>
        </w:rPr>
      </w:pPr>
    </w:p>
    <w:p w14:paraId="42830FD0" w14:textId="3902696B" w:rsidR="005F48B6" w:rsidRPr="009C1A86" w:rsidRDefault="005F48B6" w:rsidP="005F390C">
      <w:pPr>
        <w:spacing w:line="360" w:lineRule="auto"/>
        <w:jc w:val="both"/>
        <w:rPr>
          <w:rFonts w:ascii="Georgia Pro Light" w:hAnsi="Georgia Pro Light"/>
          <w:b w:val="0"/>
          <w:bCs/>
          <w:noProof/>
          <w:sz w:val="22"/>
        </w:rPr>
      </w:pPr>
    </w:p>
    <w:p w14:paraId="2C92F2F5" w14:textId="1C7F669D" w:rsidR="005F48B6" w:rsidRPr="009C1A86" w:rsidRDefault="005F48B6" w:rsidP="005F390C">
      <w:pPr>
        <w:spacing w:line="360" w:lineRule="auto"/>
        <w:jc w:val="both"/>
        <w:rPr>
          <w:rFonts w:ascii="Georgia Pro Light" w:hAnsi="Georgia Pro Light"/>
          <w:b w:val="0"/>
          <w:bCs/>
          <w:noProof/>
          <w:sz w:val="22"/>
        </w:rPr>
      </w:pPr>
    </w:p>
    <w:p w14:paraId="5E90650F" w14:textId="6481C9FD" w:rsidR="005F48B6" w:rsidRPr="009C1A86" w:rsidRDefault="005F48B6" w:rsidP="005F390C">
      <w:pPr>
        <w:spacing w:line="360" w:lineRule="auto"/>
        <w:jc w:val="both"/>
        <w:rPr>
          <w:rFonts w:ascii="Georgia Pro Light" w:hAnsi="Georgia Pro Light"/>
          <w:b w:val="0"/>
          <w:bCs/>
          <w:noProof/>
          <w:sz w:val="22"/>
        </w:rPr>
      </w:pPr>
    </w:p>
    <w:p w14:paraId="40BC2695" w14:textId="0114CA98" w:rsidR="009C1A86"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bookmarkStart w:id="1" w:name="_Toc58243467"/>
      <w:r w:rsidRPr="005147CD">
        <w:rPr>
          <w:rFonts w:ascii="Georgia Pro Light" w:hAnsi="Georgia Pro Light"/>
          <w:b/>
          <w:bCs/>
          <w:noProof/>
          <w14:shadow w14:blurRad="50800" w14:dist="38100" w14:dir="13500000" w14:sx="100000" w14:sy="100000" w14:kx="0" w14:ky="0" w14:algn="br">
            <w14:srgbClr w14:val="000000">
              <w14:alpha w14:val="60000"/>
            </w14:srgbClr>
          </w14:shadow>
        </w:rPr>
        <w:lastRenderedPageBreak/>
        <w:t>Actividad</w:t>
      </w:r>
      <w:bookmarkEnd w:id="1"/>
    </w:p>
    <w:p w14:paraId="48A15DA9" w14:textId="77777777" w:rsidR="00110061" w:rsidRDefault="00110061" w:rsidP="00110061">
      <w:pPr>
        <w:spacing w:after="200" w:line="360" w:lineRule="auto"/>
        <w:rPr>
          <w:rFonts w:ascii="Georgia Pro Light" w:hAnsi="Georgia Pro Light" w:cs="Arial"/>
          <w:b w:val="0"/>
          <w:bCs/>
          <w:sz w:val="22"/>
        </w:rPr>
      </w:pPr>
    </w:p>
    <w:p w14:paraId="28D99C1E" w14:textId="5BA79F91" w:rsidR="009C1A86" w:rsidRPr="00110061" w:rsidRDefault="00110061" w:rsidP="00110061">
      <w:pPr>
        <w:spacing w:after="200" w:line="360" w:lineRule="auto"/>
        <w:rPr>
          <w:rFonts w:ascii="Georgia Pro Light" w:hAnsi="Georgia Pro Light" w:cs="Arial"/>
          <w:b w:val="0"/>
          <w:bCs/>
          <w:sz w:val="22"/>
        </w:rPr>
      </w:pPr>
      <w:r w:rsidRPr="00110061">
        <w:rPr>
          <w:rFonts w:ascii="Georgia Pro Light" w:hAnsi="Georgia Pro Light" w:cs="Arial"/>
          <w:b w:val="0"/>
          <w:bCs/>
          <w:sz w:val="22"/>
        </w:rPr>
        <w:t>En esta actividad tienes que modificar algún gráfico de los vistos en el tema, o alguno que hayas encontrado en tu estudio de la asignatura, y aplicarlo a un conjunto de datos propio. La calificación será en función de la modificación o ampliación del código que realices.</w:t>
      </w:r>
    </w:p>
    <w:p w14:paraId="4F952E88" w14:textId="233C8E9B" w:rsidR="00D731E4"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Proceso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el Trabajo</w:t>
      </w:r>
    </w:p>
    <w:p w14:paraId="385A42C3" w14:textId="3D81E779" w:rsidR="00DB5560" w:rsidRDefault="00310767" w:rsidP="00AA7D42">
      <w:pPr>
        <w:spacing w:after="200" w:line="360" w:lineRule="auto"/>
        <w:jc w:val="both"/>
        <w:rPr>
          <w:rFonts w:ascii="Georgia Pro Light" w:hAnsi="Georgia Pro Light"/>
          <w:b w:val="0"/>
          <w:bCs/>
          <w:noProof/>
          <w:sz w:val="22"/>
        </w:rPr>
      </w:pPr>
      <w:bookmarkStart w:id="2" w:name="_Hlk47986952"/>
      <w:r w:rsidRPr="009C1A86">
        <w:rPr>
          <w:rFonts w:ascii="Georgia Pro Light" w:hAnsi="Georgia Pro Light"/>
          <w:b w:val="0"/>
          <w:bCs/>
          <w:noProof/>
          <w:sz w:val="22"/>
        </w:rPr>
        <w:t xml:space="preserve">Para comenzar con esta actividad, vale la pena compartir </w:t>
      </w:r>
      <w:r w:rsidR="008C3ED5">
        <w:rPr>
          <w:rFonts w:ascii="Georgia Pro Light" w:hAnsi="Georgia Pro Light"/>
          <w:b w:val="0"/>
          <w:bCs/>
          <w:noProof/>
          <w:sz w:val="22"/>
        </w:rPr>
        <w:t>el proceso que antecedió el análisis</w:t>
      </w:r>
      <w:r w:rsidRPr="009C1A86">
        <w:rPr>
          <w:rFonts w:ascii="Georgia Pro Light" w:hAnsi="Georgia Pro Light"/>
          <w:b w:val="0"/>
          <w:bCs/>
          <w:noProof/>
          <w:sz w:val="22"/>
        </w:rPr>
        <w:t xml:space="preserve">, buscando que la cotinuidad del </w:t>
      </w:r>
      <w:r w:rsidR="008C3ED5">
        <w:rPr>
          <w:rFonts w:ascii="Georgia Pro Light" w:hAnsi="Georgia Pro Light"/>
          <w:b w:val="0"/>
          <w:bCs/>
          <w:noProof/>
          <w:sz w:val="22"/>
        </w:rPr>
        <w:t xml:space="preserve">mismo </w:t>
      </w:r>
      <w:r w:rsidRPr="009C1A86">
        <w:rPr>
          <w:rFonts w:ascii="Georgia Pro Light" w:hAnsi="Georgia Pro Light"/>
          <w:b w:val="0"/>
          <w:bCs/>
          <w:noProof/>
          <w:sz w:val="22"/>
        </w:rPr>
        <w:t>sea más fluída y las figuras presentadas tengan un sustento. También, aprovecharemos esta primer sección para mencionar que tal como se indica en el sitio web, los datos sólo representan números y no son representativos de los individuos</w:t>
      </w:r>
      <w:bookmarkEnd w:id="2"/>
      <w:r w:rsidR="008C3ED5">
        <w:rPr>
          <w:rFonts w:ascii="Georgia Pro Light" w:hAnsi="Georgia Pro Light"/>
          <w:b w:val="0"/>
          <w:bCs/>
          <w:noProof/>
          <w:sz w:val="22"/>
        </w:rPr>
        <w:t xml:space="preserve"> en particular, sin embargo sí se hace mención de que se utiliza información perteneciente a 20</w:t>
      </w:r>
      <w:r w:rsidR="0022165D">
        <w:rPr>
          <w:rFonts w:ascii="Georgia Pro Light" w:hAnsi="Georgia Pro Light"/>
          <w:b w:val="0"/>
          <w:bCs/>
          <w:noProof/>
          <w:sz w:val="22"/>
        </w:rPr>
        <w:t>20</w:t>
      </w:r>
      <w:r w:rsidR="006B4587">
        <w:rPr>
          <w:rFonts w:ascii="Georgia Pro Light" w:hAnsi="Georgia Pro Light"/>
          <w:b w:val="0"/>
          <w:bCs/>
          <w:noProof/>
          <w:sz w:val="22"/>
        </w:rPr>
        <w:t xml:space="preserve"> y 202</w:t>
      </w:r>
      <w:r w:rsidR="0022165D">
        <w:rPr>
          <w:rFonts w:ascii="Georgia Pro Light" w:hAnsi="Georgia Pro Light"/>
          <w:b w:val="0"/>
          <w:bCs/>
          <w:noProof/>
          <w:sz w:val="22"/>
        </w:rPr>
        <w:t>1</w:t>
      </w:r>
      <w:r w:rsidR="008C3ED5">
        <w:rPr>
          <w:rFonts w:ascii="Georgia Pro Light" w:hAnsi="Georgia Pro Light"/>
          <w:b w:val="0"/>
          <w:bCs/>
          <w:noProof/>
          <w:sz w:val="22"/>
        </w:rPr>
        <w:t>.</w:t>
      </w:r>
    </w:p>
    <w:p w14:paraId="3B99D27E" w14:textId="77777777" w:rsidR="0022165D" w:rsidRPr="008C3ED5" w:rsidRDefault="0022165D" w:rsidP="00AA7D42">
      <w:pPr>
        <w:spacing w:after="200" w:line="360" w:lineRule="auto"/>
        <w:jc w:val="both"/>
        <w:rPr>
          <w:rFonts w:ascii="Georgia Pro Light" w:hAnsi="Georgia Pro Light"/>
          <w:b w:val="0"/>
          <w:bCs/>
          <w:noProof/>
          <w:sz w:val="22"/>
        </w:rPr>
      </w:pPr>
    </w:p>
    <w:p w14:paraId="12CCF7A5" w14:textId="6CDEE52F" w:rsidR="00DB5560"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Función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e Integrantes </w:t>
      </w:r>
    </w:p>
    <w:p w14:paraId="6F47BE1A" w14:textId="635C6F8D"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Gerardo Garza – Modificación del código de d3 y javascript</w:t>
      </w:r>
    </w:p>
    <w:p w14:paraId="3FFCC7D5" w14:textId="21A64B3D"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Maryanna Chias – búsqueda en la selección de colores y de animaciones </w:t>
      </w:r>
    </w:p>
    <w:p w14:paraId="0FB98B1C" w14:textId="3AB3163E" w:rsidR="009C1A86" w:rsidRDefault="006B4587" w:rsidP="009C1A86">
      <w:pPr>
        <w:rPr>
          <w:rFonts w:ascii="Georgia Pro Light" w:hAnsi="Georgia Pro Light"/>
        </w:rPr>
      </w:pPr>
      <w:r w:rsidRPr="006B4587">
        <w:rPr>
          <w:rFonts w:ascii="Georgia Pro Light" w:hAnsi="Georgia Pro Light"/>
          <w:b w:val="0"/>
          <w:bCs/>
          <w:noProof/>
          <w:sz w:val="22"/>
        </w:rPr>
        <w:t>Julio Cervantes – Búsqueda de los data set y acomodar los datos</w:t>
      </w:r>
      <w:r>
        <w:rPr>
          <w:rFonts w:ascii="Georgia Pro Light" w:hAnsi="Georgia Pro Light"/>
        </w:rPr>
        <w:br w:type="textWrapping" w:clear="all"/>
      </w:r>
    </w:p>
    <w:p w14:paraId="2CF6C429" w14:textId="77777777" w:rsidR="00591064" w:rsidRPr="009C1A86" w:rsidRDefault="00591064" w:rsidP="009C1A86">
      <w:pPr>
        <w:rPr>
          <w:rFonts w:ascii="Georgia Pro Light" w:hAnsi="Georgia Pro Light"/>
        </w:rPr>
      </w:pPr>
    </w:p>
    <w:p w14:paraId="7EB8E1C3" w14:textId="05CFE086" w:rsidR="009C1A86" w:rsidRPr="009C1A86" w:rsidRDefault="009C1A86"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Resumen </w:t>
      </w:r>
      <w:r w:rsidR="002E155A">
        <w:rPr>
          <w:rFonts w:ascii="Georgia Pro Light" w:hAnsi="Georgia Pro Light"/>
          <w:b/>
          <w:bCs/>
          <w:noProof/>
          <w14:shadow w14:blurRad="50800" w14:dist="38100" w14:dir="13500000" w14:sx="100000" w14:sy="100000" w14:kx="0" w14:ky="0" w14:algn="br">
            <w14:srgbClr w14:val="000000">
              <w14:alpha w14:val="60000"/>
            </w14:srgbClr>
          </w14:shadow>
        </w:rPr>
        <w:t>Ejecutivo</w:t>
      </w:r>
    </w:p>
    <w:p w14:paraId="0E340D69" w14:textId="21F98DA3" w:rsidR="009C1A86" w:rsidRDefault="00C04D98" w:rsidP="00C04D98">
      <w:pPr>
        <w:pStyle w:val="Contenido"/>
        <w:spacing w:line="240" w:lineRule="auto"/>
        <w:rPr>
          <w:rFonts w:ascii="Georgia Pro Light" w:hAnsi="Georgia Pro Light"/>
          <w:sz w:val="22"/>
        </w:rPr>
      </w:pPr>
      <w:r>
        <w:rPr>
          <w:rFonts w:ascii="Georgia Pro Light" w:hAnsi="Georgia Pro Light"/>
          <w:sz w:val="22"/>
        </w:rPr>
        <w:t xml:space="preserve">Derivado de los ejercicios realizados para la materia de Inteligencia Artificial, se tomó la decisión de buscar un </w:t>
      </w:r>
      <w:proofErr w:type="spellStart"/>
      <w:r>
        <w:rPr>
          <w:rFonts w:ascii="Georgia Pro Light" w:hAnsi="Georgia Pro Light"/>
          <w:sz w:val="22"/>
        </w:rPr>
        <w:t>dataset</w:t>
      </w:r>
      <w:proofErr w:type="spellEnd"/>
      <w:r>
        <w:rPr>
          <w:rFonts w:ascii="Georgia Pro Light" w:hAnsi="Georgia Pro Light"/>
          <w:sz w:val="22"/>
        </w:rPr>
        <w:t xml:space="preserve"> en el que pudiéramos de determinar</w:t>
      </w:r>
      <w:r w:rsidR="006B4587">
        <w:rPr>
          <w:rFonts w:ascii="Georgia Pro Light" w:hAnsi="Georgia Pro Light"/>
          <w:sz w:val="22"/>
        </w:rPr>
        <w:t xml:space="preserve"> alguna visualización que muestre el impacto de Covid-19</w:t>
      </w:r>
      <w:r w:rsidR="00110061">
        <w:rPr>
          <w:rFonts w:ascii="Georgia Pro Light" w:hAnsi="Georgia Pro Light"/>
          <w:sz w:val="22"/>
        </w:rPr>
        <w:t xml:space="preserve"> alrededor del mundo, dese sus inicios hasta la fecha actual.</w:t>
      </w:r>
    </w:p>
    <w:p w14:paraId="60756F74" w14:textId="14418FE2" w:rsidR="00C04D98" w:rsidRDefault="00C04D98" w:rsidP="00C04D98">
      <w:pPr>
        <w:pStyle w:val="Contenido"/>
        <w:spacing w:line="240" w:lineRule="auto"/>
        <w:rPr>
          <w:rFonts w:ascii="Georgia Pro Light" w:hAnsi="Georgia Pro Light"/>
          <w:sz w:val="22"/>
        </w:rPr>
      </w:pPr>
    </w:p>
    <w:p w14:paraId="537D1A4B" w14:textId="716AD55A" w:rsidR="00110061" w:rsidRDefault="00110061" w:rsidP="00110061">
      <w:pPr>
        <w:pStyle w:val="Contenido"/>
        <w:spacing w:line="240" w:lineRule="auto"/>
        <w:rPr>
          <w:rFonts w:ascii="Georgia Pro Light" w:hAnsi="Georgia Pro Light"/>
          <w:sz w:val="22"/>
        </w:rPr>
      </w:pPr>
      <w:r w:rsidRPr="00110061">
        <w:rPr>
          <w:rFonts w:ascii="Georgia Pro Light" w:hAnsi="Georgia Pro Light"/>
          <w:sz w:val="22"/>
        </w:rPr>
        <w:t>E</w:t>
      </w:r>
      <w:r>
        <w:rPr>
          <w:rFonts w:ascii="Georgia Pro Light" w:hAnsi="Georgia Pro Light"/>
          <w:sz w:val="22"/>
        </w:rPr>
        <w:t>l</w:t>
      </w:r>
      <w:r w:rsidRPr="00110061">
        <w:rPr>
          <w:rFonts w:ascii="Georgia Pro Light" w:hAnsi="Georgia Pro Light"/>
          <w:sz w:val="22"/>
        </w:rPr>
        <w:t xml:space="preserve"> </w:t>
      </w:r>
      <w:proofErr w:type="spellStart"/>
      <w:r w:rsidRPr="00110061">
        <w:rPr>
          <w:rFonts w:ascii="Georgia Pro Light" w:hAnsi="Georgia Pro Light"/>
          <w:sz w:val="22"/>
        </w:rPr>
        <w:t>dataset</w:t>
      </w:r>
      <w:proofErr w:type="spellEnd"/>
      <w:r w:rsidRPr="00110061">
        <w:rPr>
          <w:rFonts w:ascii="Georgia Pro Light" w:hAnsi="Georgia Pro Light"/>
          <w:sz w:val="22"/>
        </w:rPr>
        <w:t xml:space="preserve"> se </w:t>
      </w:r>
      <w:r>
        <w:rPr>
          <w:rFonts w:ascii="Georgia Pro Light" w:hAnsi="Georgia Pro Light"/>
          <w:sz w:val="22"/>
        </w:rPr>
        <w:t>o</w:t>
      </w:r>
      <w:r w:rsidRPr="00110061">
        <w:rPr>
          <w:rFonts w:ascii="Georgia Pro Light" w:hAnsi="Georgia Pro Light"/>
          <w:sz w:val="22"/>
        </w:rPr>
        <w:t xml:space="preserve">btuvo de </w:t>
      </w:r>
      <w:hyperlink r:id="rId13" w:history="1">
        <w:r w:rsidRPr="00A01120">
          <w:rPr>
            <w:rStyle w:val="Hipervnculo"/>
            <w:rFonts w:ascii="Georgia Pro Light" w:hAnsi="Georgia Pro Light"/>
            <w:sz w:val="22"/>
          </w:rPr>
          <w:t>https://github.com/owid/covid-19-data/tree/master/public/data</w:t>
        </w:r>
      </w:hyperlink>
    </w:p>
    <w:p w14:paraId="409B0619" w14:textId="1645C354" w:rsidR="00110061" w:rsidRDefault="00110061" w:rsidP="00110061">
      <w:pPr>
        <w:pStyle w:val="Contenido"/>
        <w:spacing w:line="240" w:lineRule="auto"/>
        <w:rPr>
          <w:rFonts w:ascii="Georgia Pro Light" w:hAnsi="Georgia Pro Light"/>
          <w:sz w:val="22"/>
        </w:rPr>
      </w:pPr>
    </w:p>
    <w:p w14:paraId="0D63239E" w14:textId="472356D3" w:rsidR="00110061" w:rsidRDefault="00110061" w:rsidP="00110061">
      <w:pPr>
        <w:pStyle w:val="Contenido"/>
        <w:spacing w:line="240" w:lineRule="auto"/>
        <w:rPr>
          <w:rFonts w:ascii="Georgia Pro Light" w:hAnsi="Georgia Pro Light"/>
          <w:sz w:val="22"/>
        </w:rPr>
      </w:pPr>
      <w:r>
        <w:rPr>
          <w:rFonts w:ascii="Georgia Pro Light" w:hAnsi="Georgia Pro Light"/>
          <w:sz w:val="22"/>
        </w:rPr>
        <w:t>Los valores encontrados son los siguientes:</w:t>
      </w:r>
    </w:p>
    <w:p w14:paraId="2CA5A65C" w14:textId="77777777" w:rsidR="00110061" w:rsidRDefault="00110061" w:rsidP="00110061">
      <w:pPr>
        <w:pStyle w:val="Contenido"/>
        <w:numPr>
          <w:ilvl w:val="0"/>
          <w:numId w:val="34"/>
        </w:numPr>
        <w:spacing w:line="240" w:lineRule="auto"/>
        <w:rPr>
          <w:rFonts w:ascii="Georgia Pro Light" w:hAnsi="Georgia Pro Light"/>
          <w:sz w:val="22"/>
        </w:rPr>
      </w:pPr>
      <w:proofErr w:type="spellStart"/>
      <w:r w:rsidRPr="00110061">
        <w:rPr>
          <w:rFonts w:ascii="Georgia Pro Light" w:hAnsi="Georgia Pro Light"/>
          <w:sz w:val="22"/>
        </w:rPr>
        <w:t>continent</w:t>
      </w:r>
      <w:proofErr w:type="spellEnd"/>
      <w:r w:rsidRPr="00110061">
        <w:rPr>
          <w:rFonts w:ascii="Georgia Pro Light" w:hAnsi="Georgia Pro Light"/>
          <w:sz w:val="22"/>
        </w:rPr>
        <w:tab/>
      </w:r>
    </w:p>
    <w:p w14:paraId="18FB66E3" w14:textId="77777777" w:rsidR="00110061" w:rsidRDefault="00110061" w:rsidP="00110061">
      <w:pPr>
        <w:pStyle w:val="Contenido"/>
        <w:numPr>
          <w:ilvl w:val="0"/>
          <w:numId w:val="34"/>
        </w:numPr>
        <w:spacing w:line="240" w:lineRule="auto"/>
        <w:rPr>
          <w:rFonts w:ascii="Georgia Pro Light" w:hAnsi="Georgia Pro Light"/>
          <w:sz w:val="22"/>
        </w:rPr>
      </w:pPr>
      <w:proofErr w:type="spellStart"/>
      <w:r w:rsidRPr="00110061">
        <w:rPr>
          <w:rFonts w:ascii="Georgia Pro Light" w:hAnsi="Georgia Pro Light"/>
          <w:sz w:val="22"/>
        </w:rPr>
        <w:t>location</w:t>
      </w:r>
      <w:proofErr w:type="spellEnd"/>
      <w:r w:rsidRPr="00110061">
        <w:rPr>
          <w:rFonts w:ascii="Georgia Pro Light" w:hAnsi="Georgia Pro Light"/>
          <w:sz w:val="22"/>
        </w:rPr>
        <w:tab/>
      </w:r>
    </w:p>
    <w:p w14:paraId="3A704923" w14:textId="7FA6E4BC" w:rsidR="006B4587" w:rsidRDefault="00110061" w:rsidP="00110061">
      <w:pPr>
        <w:pStyle w:val="Contenido"/>
        <w:numPr>
          <w:ilvl w:val="0"/>
          <w:numId w:val="34"/>
        </w:numPr>
        <w:spacing w:line="240" w:lineRule="auto"/>
        <w:rPr>
          <w:rFonts w:ascii="Georgia Pro Light" w:hAnsi="Georgia Pro Light"/>
          <w:sz w:val="22"/>
        </w:rPr>
      </w:pPr>
      <w:r w:rsidRPr="00110061">
        <w:rPr>
          <w:rFonts w:ascii="Georgia Pro Light" w:hAnsi="Georgia Pro Light"/>
          <w:sz w:val="22"/>
        </w:rPr>
        <w:t>date</w:t>
      </w:r>
    </w:p>
    <w:p w14:paraId="45FD68C4" w14:textId="77777777" w:rsidR="00110061" w:rsidRDefault="00110061" w:rsidP="00110061">
      <w:pPr>
        <w:pStyle w:val="Contenido"/>
        <w:numPr>
          <w:ilvl w:val="0"/>
          <w:numId w:val="34"/>
        </w:numPr>
        <w:spacing w:line="240" w:lineRule="auto"/>
        <w:rPr>
          <w:rFonts w:ascii="Georgia Pro Light" w:hAnsi="Georgia Pro Light"/>
          <w:sz w:val="22"/>
        </w:rPr>
      </w:pPr>
      <w:proofErr w:type="spellStart"/>
      <w:r w:rsidRPr="00110061">
        <w:rPr>
          <w:rFonts w:ascii="Georgia Pro Light" w:hAnsi="Georgia Pro Light"/>
          <w:sz w:val="22"/>
        </w:rPr>
        <w:t>total_cases</w:t>
      </w:r>
      <w:proofErr w:type="spellEnd"/>
      <w:r w:rsidRPr="00110061">
        <w:rPr>
          <w:rFonts w:ascii="Georgia Pro Light" w:hAnsi="Georgia Pro Light"/>
          <w:sz w:val="22"/>
        </w:rPr>
        <w:tab/>
      </w:r>
    </w:p>
    <w:p w14:paraId="5FF010C9" w14:textId="77777777" w:rsidR="00110061" w:rsidRDefault="00110061" w:rsidP="00110061">
      <w:pPr>
        <w:pStyle w:val="Contenido"/>
        <w:numPr>
          <w:ilvl w:val="0"/>
          <w:numId w:val="34"/>
        </w:numPr>
        <w:spacing w:line="240" w:lineRule="auto"/>
        <w:rPr>
          <w:rFonts w:ascii="Georgia Pro Light" w:hAnsi="Georgia Pro Light"/>
          <w:sz w:val="22"/>
        </w:rPr>
      </w:pPr>
      <w:proofErr w:type="spellStart"/>
      <w:r w:rsidRPr="00110061">
        <w:rPr>
          <w:rFonts w:ascii="Georgia Pro Light" w:hAnsi="Georgia Pro Light"/>
          <w:sz w:val="22"/>
        </w:rPr>
        <w:t>new_cases</w:t>
      </w:r>
      <w:proofErr w:type="spellEnd"/>
      <w:r w:rsidRPr="00110061">
        <w:rPr>
          <w:rFonts w:ascii="Georgia Pro Light" w:hAnsi="Georgia Pro Light"/>
          <w:sz w:val="22"/>
        </w:rPr>
        <w:tab/>
      </w:r>
    </w:p>
    <w:p w14:paraId="540BD761" w14:textId="77777777" w:rsidR="00110061" w:rsidRDefault="00110061" w:rsidP="00110061">
      <w:pPr>
        <w:pStyle w:val="Contenido"/>
        <w:numPr>
          <w:ilvl w:val="0"/>
          <w:numId w:val="34"/>
        </w:numPr>
        <w:spacing w:line="240" w:lineRule="auto"/>
        <w:rPr>
          <w:rFonts w:ascii="Georgia Pro Light" w:hAnsi="Georgia Pro Light"/>
          <w:sz w:val="22"/>
        </w:rPr>
      </w:pPr>
      <w:proofErr w:type="spellStart"/>
      <w:r w:rsidRPr="00110061">
        <w:rPr>
          <w:rFonts w:ascii="Georgia Pro Light" w:hAnsi="Georgia Pro Light"/>
          <w:sz w:val="22"/>
        </w:rPr>
        <w:t>total_deaths</w:t>
      </w:r>
      <w:proofErr w:type="spellEnd"/>
      <w:r w:rsidRPr="00110061">
        <w:rPr>
          <w:rFonts w:ascii="Georgia Pro Light" w:hAnsi="Georgia Pro Light"/>
          <w:sz w:val="22"/>
        </w:rPr>
        <w:tab/>
      </w:r>
    </w:p>
    <w:p w14:paraId="40A1EB12" w14:textId="5472D2BF" w:rsidR="00110061" w:rsidRPr="00C04D98" w:rsidRDefault="00110061" w:rsidP="00110061">
      <w:pPr>
        <w:pStyle w:val="Contenido"/>
        <w:numPr>
          <w:ilvl w:val="0"/>
          <w:numId w:val="34"/>
        </w:numPr>
        <w:spacing w:line="240" w:lineRule="auto"/>
        <w:rPr>
          <w:rFonts w:ascii="Georgia Pro Light" w:hAnsi="Georgia Pro Light"/>
          <w:sz w:val="22"/>
        </w:rPr>
      </w:pPr>
      <w:proofErr w:type="spellStart"/>
      <w:r w:rsidRPr="00110061">
        <w:rPr>
          <w:rFonts w:ascii="Georgia Pro Light" w:hAnsi="Georgia Pro Light"/>
          <w:sz w:val="22"/>
        </w:rPr>
        <w:t>new_deaths</w:t>
      </w:r>
      <w:proofErr w:type="spellEnd"/>
    </w:p>
    <w:p w14:paraId="1B4BF6BE" w14:textId="4C459F41" w:rsidR="00A35EB9" w:rsidRDefault="00A35EB9" w:rsidP="00A35EB9">
      <w:pPr>
        <w:jc w:val="center"/>
        <w:rPr>
          <w:rFonts w:ascii="Georgia Pro Light" w:hAnsi="Georgia Pro Light"/>
          <w:sz w:val="24"/>
          <w:szCs w:val="20"/>
        </w:rPr>
      </w:pPr>
    </w:p>
    <w:p w14:paraId="25FB5E5A" w14:textId="0A44DC5B" w:rsidR="00A35EB9" w:rsidRDefault="00A35EB9" w:rsidP="00A35EB9">
      <w:pPr>
        <w:jc w:val="center"/>
        <w:rPr>
          <w:rFonts w:ascii="Georgia Pro Light" w:hAnsi="Georgia Pro Light"/>
          <w:sz w:val="24"/>
          <w:szCs w:val="20"/>
        </w:rPr>
      </w:pPr>
    </w:p>
    <w:p w14:paraId="674265C2" w14:textId="77777777" w:rsidR="000A5F71" w:rsidRDefault="000A5F71" w:rsidP="00A35EB9">
      <w:pPr>
        <w:jc w:val="center"/>
        <w:rPr>
          <w:rFonts w:ascii="Georgia Pro Light" w:hAnsi="Georgia Pro Light"/>
          <w:sz w:val="24"/>
          <w:szCs w:val="20"/>
        </w:rPr>
      </w:pPr>
    </w:p>
    <w:p w14:paraId="2A915E9A" w14:textId="77777777" w:rsidR="000A5F71" w:rsidRDefault="000A5F71" w:rsidP="00A35EB9">
      <w:pPr>
        <w:jc w:val="center"/>
        <w:rPr>
          <w:rFonts w:ascii="Georgia Pro Light" w:hAnsi="Georgia Pro Light"/>
          <w:sz w:val="24"/>
          <w:szCs w:val="20"/>
        </w:rPr>
      </w:pPr>
    </w:p>
    <w:p w14:paraId="2899499D" w14:textId="77777777" w:rsidR="000A5F71" w:rsidRDefault="000A5F71" w:rsidP="00A35EB9">
      <w:pPr>
        <w:jc w:val="center"/>
        <w:rPr>
          <w:rFonts w:ascii="Georgia Pro Light" w:hAnsi="Georgia Pro Light"/>
          <w:sz w:val="24"/>
          <w:szCs w:val="20"/>
        </w:rPr>
      </w:pPr>
    </w:p>
    <w:p w14:paraId="5CBFB842" w14:textId="77777777" w:rsidR="000A5F71" w:rsidRDefault="000A5F71" w:rsidP="00A35EB9">
      <w:pPr>
        <w:jc w:val="center"/>
        <w:rPr>
          <w:rFonts w:ascii="Georgia Pro Light" w:hAnsi="Georgia Pro Light"/>
          <w:sz w:val="24"/>
          <w:szCs w:val="20"/>
        </w:rPr>
      </w:pPr>
    </w:p>
    <w:p w14:paraId="783E0033" w14:textId="77777777" w:rsidR="000A5F71" w:rsidRDefault="000A5F71" w:rsidP="00A35EB9">
      <w:pPr>
        <w:jc w:val="center"/>
        <w:rPr>
          <w:rFonts w:ascii="Georgia Pro Light" w:hAnsi="Georgia Pro Light"/>
          <w:sz w:val="24"/>
          <w:szCs w:val="20"/>
        </w:rPr>
      </w:pPr>
    </w:p>
    <w:p w14:paraId="7D1254A5" w14:textId="77777777" w:rsidR="00A35EB9" w:rsidRDefault="00A35EB9" w:rsidP="009C1A86">
      <w:pPr>
        <w:rPr>
          <w:rFonts w:ascii="Georgia Pro Light" w:hAnsi="Georgia Pro Light"/>
          <w:b w:val="0"/>
          <w:bCs/>
          <w:sz w:val="22"/>
        </w:rPr>
      </w:pPr>
    </w:p>
    <w:p w14:paraId="04A77D60" w14:textId="69B609B9" w:rsidR="00EB3D50"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Conclusiones</w:t>
      </w:r>
    </w:p>
    <w:p w14:paraId="5EC0A4CB" w14:textId="77777777" w:rsidR="00AC2E50" w:rsidRPr="00AC2E50" w:rsidRDefault="00AC2E50" w:rsidP="00AC2E50">
      <w:pPr>
        <w:spacing w:after="200" w:line="360" w:lineRule="auto"/>
        <w:jc w:val="both"/>
        <w:rPr>
          <w:rFonts w:ascii="Georgia Pro Light" w:hAnsi="Georgia Pro Light"/>
          <w:b w:val="0"/>
          <w:bCs/>
          <w:noProof/>
          <w:sz w:val="22"/>
        </w:rPr>
      </w:pPr>
      <w:r w:rsidRPr="00AC2E50">
        <w:rPr>
          <w:rFonts w:ascii="Georgia Pro Light" w:hAnsi="Georgia Pro Light"/>
          <w:b w:val="0"/>
          <w:bCs/>
          <w:noProof/>
          <w:sz w:val="22"/>
        </w:rPr>
        <w:t>Gapminder es una fundación sin fines de lucro con sede en Estocolmo. Tal y como se dicen ellos mismos, tratan de dar una visión del mundo basada en los hechos (for a fact-based world view) poniendo a nuestra disposición un método que nos haga más fácil entender los datos. Nos dotan, entre otras cosas, de una potente herramienta gráfica, muyl visual, para analizar diferentes tipos de datos numéricos de distintos países en forma de secuencia temporal.</w:t>
      </w:r>
    </w:p>
    <w:p w14:paraId="638419D8" w14:textId="6436D594" w:rsidR="00AC2E50" w:rsidRDefault="00AC2E50" w:rsidP="00AC2E50">
      <w:pPr>
        <w:spacing w:after="200" w:line="360" w:lineRule="auto"/>
        <w:jc w:val="both"/>
        <w:rPr>
          <w:rFonts w:ascii="Georgia Pro Light" w:hAnsi="Georgia Pro Light"/>
          <w:b w:val="0"/>
          <w:bCs/>
          <w:noProof/>
          <w:sz w:val="22"/>
        </w:rPr>
      </w:pPr>
      <w:r w:rsidRPr="00AC2E50">
        <w:rPr>
          <w:rFonts w:ascii="Georgia Pro Light" w:hAnsi="Georgia Pro Light"/>
          <w:b w:val="0"/>
          <w:bCs/>
          <w:noProof/>
          <w:sz w:val="22"/>
        </w:rPr>
        <w:t>Los datos que podemos encontrar dentro de Gapminder van desde el número de casos de VIH, la esperanza de vida, la malnutrición infantil, el número de hijos que ha tenido una mujer, las emisiones de CO2, la edad del primer matrimonio, renta per capita, producto interior bruto, gasto energético, consumo energético, … En total, 503 indicadores que podemos analizar.</w:t>
      </w:r>
    </w:p>
    <w:p w14:paraId="152A6DE3" w14:textId="628355EC" w:rsidR="006A6C6B" w:rsidRDefault="003540D4" w:rsidP="00CC3553">
      <w:pPr>
        <w:spacing w:after="200" w:line="360" w:lineRule="auto"/>
        <w:jc w:val="both"/>
        <w:rPr>
          <w:rFonts w:ascii="Georgia Pro Light" w:hAnsi="Georgia Pro Light"/>
          <w:b w:val="0"/>
          <w:bCs/>
          <w:noProof/>
          <w:sz w:val="22"/>
        </w:rPr>
      </w:pPr>
      <w:r w:rsidRPr="003540D4">
        <w:rPr>
          <w:rFonts w:ascii="Georgia Pro Light" w:hAnsi="Georgia Pro Light"/>
          <w:b w:val="0"/>
          <w:bCs/>
          <w:noProof/>
          <w:sz w:val="22"/>
        </w:rPr>
        <w:t>Des</w:t>
      </w:r>
      <w:r w:rsidR="00CC3553">
        <w:rPr>
          <w:rFonts w:ascii="Georgia Pro Light" w:hAnsi="Georgia Pro Light"/>
          <w:b w:val="0"/>
          <w:bCs/>
          <w:noProof/>
          <w:sz w:val="22"/>
        </w:rPr>
        <w:t>pues de terminar la actividad, creemos que D3 ofrece muchas ventajas en la visualizacion porque ayuda mucho a contar la historia mediante los datos, si bien nuestra visualizacion no fue muy optima aprendimos a usar la herramienta y entender el codigo que habia detrás para poder usarlo con diferentes datos.</w:t>
      </w:r>
    </w:p>
    <w:p w14:paraId="00D2E70E" w14:textId="639AA248" w:rsidR="00CC3553" w:rsidRDefault="00CC3553" w:rsidP="00CC3553">
      <w:pPr>
        <w:spacing w:after="200" w:line="360" w:lineRule="auto"/>
        <w:jc w:val="both"/>
        <w:rPr>
          <w:rFonts w:ascii="Georgia Pro Light" w:hAnsi="Georgia Pro Light"/>
          <w:b w:val="0"/>
          <w:bCs/>
          <w:noProof/>
          <w:sz w:val="22"/>
        </w:rPr>
      </w:pPr>
      <w:r>
        <w:rPr>
          <w:rFonts w:ascii="Georgia Pro Light" w:hAnsi="Georgia Pro Light"/>
          <w:b w:val="0"/>
          <w:bCs/>
          <w:noProof/>
          <w:sz w:val="22"/>
        </w:rPr>
        <w:t>Ahora los proximos pasos es seguir practicando y mejorar para poder desarrollar codigo propio a partir de una idea o comunicación que se desea entregar.</w:t>
      </w:r>
    </w:p>
    <w:p w14:paraId="3E5085DD" w14:textId="77777777" w:rsidR="001A0D32" w:rsidRPr="009C1A86" w:rsidRDefault="001A0D32" w:rsidP="00CC3553">
      <w:pPr>
        <w:spacing w:after="200" w:line="360" w:lineRule="auto"/>
        <w:jc w:val="both"/>
        <w:rPr>
          <w:rFonts w:ascii="Georgia Pro Light" w:hAnsi="Georgia Pro Light"/>
          <w:b w:val="0"/>
          <w:bCs/>
          <w:noProof/>
          <w:sz w:val="22"/>
        </w:rPr>
      </w:pPr>
    </w:p>
    <w:p w14:paraId="41BDD1F3" w14:textId="3AA13E11" w:rsidR="00011CC6"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Github</w:t>
      </w:r>
    </w:p>
    <w:p w14:paraId="4D542F6C" w14:textId="44698B29" w:rsidR="00635DF1" w:rsidRDefault="00BC0DB5" w:rsidP="007351C2">
      <w:pPr>
        <w:spacing w:after="200"/>
        <w:jc w:val="both"/>
        <w:rPr>
          <w:rFonts w:ascii="Georgia Pro Light" w:hAnsi="Georgia Pro Light"/>
          <w:b w:val="0"/>
          <w:bCs/>
          <w:noProof/>
          <w:sz w:val="22"/>
        </w:rPr>
      </w:pPr>
      <w:hyperlink r:id="rId14" w:history="1">
        <w:r w:rsidRPr="00A01120">
          <w:rPr>
            <w:rStyle w:val="Hipervnculo"/>
            <w:rFonts w:ascii="Georgia Pro Light" w:hAnsi="Georgia Pro Light"/>
            <w:b w:val="0"/>
            <w:bCs/>
            <w:noProof/>
            <w:sz w:val="22"/>
          </w:rPr>
          <w:t>https://github.com/Gerazergs/Tarea_visualizacion_d3-II-</w:t>
        </w:r>
      </w:hyperlink>
    </w:p>
    <w:p w14:paraId="2F0A3901" w14:textId="6E6795A8" w:rsidR="00635DF1" w:rsidRDefault="00635DF1" w:rsidP="007351C2">
      <w:pPr>
        <w:spacing w:after="200"/>
        <w:jc w:val="both"/>
        <w:rPr>
          <w:rFonts w:ascii="Georgia Pro Light" w:hAnsi="Georgia Pro Light"/>
          <w:b w:val="0"/>
          <w:bCs/>
          <w:noProof/>
          <w:sz w:val="22"/>
        </w:rPr>
      </w:pPr>
    </w:p>
    <w:p w14:paraId="16E53D74" w14:textId="77777777" w:rsidR="00BC0DB5" w:rsidRPr="009C1A86" w:rsidRDefault="00BC0DB5" w:rsidP="007351C2">
      <w:pPr>
        <w:spacing w:after="200"/>
        <w:jc w:val="both"/>
        <w:rPr>
          <w:rFonts w:ascii="Georgia Pro Light" w:hAnsi="Georgia Pro Light"/>
          <w:b w:val="0"/>
          <w:bCs/>
          <w:noProof/>
          <w:sz w:val="22"/>
        </w:rPr>
      </w:pPr>
    </w:p>
    <w:p w14:paraId="6E7B7D4E" w14:textId="194B261D" w:rsidR="00DB2C33"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Bibliografía</w:t>
      </w:r>
    </w:p>
    <w:p w14:paraId="1378DCB0" w14:textId="2BF594F9" w:rsidR="000A5F71" w:rsidRPr="00CC3553" w:rsidRDefault="00CC3553" w:rsidP="005147CD">
      <w:pPr>
        <w:pStyle w:val="NormalWeb"/>
        <w:spacing w:line="480" w:lineRule="auto"/>
        <w:rPr>
          <w:rFonts w:ascii="Georgia Pro Light" w:hAnsi="Georgia Pro Light"/>
          <w:bCs/>
          <w:noProof/>
          <w:sz w:val="22"/>
        </w:rPr>
      </w:pPr>
      <w:r w:rsidRPr="00CC3553">
        <w:rPr>
          <w:rFonts w:ascii="Georgia Pro Light" w:eastAsiaTheme="minorEastAsia" w:hAnsi="Georgia Pro Light" w:cstheme="minorBidi"/>
          <w:bCs/>
          <w:color w:val="082A75" w:themeColor="text2"/>
          <w:sz w:val="22"/>
          <w:szCs w:val="22"/>
          <w:lang w:val="en-US" w:eastAsia="en-US"/>
        </w:rPr>
        <w:t xml:space="preserve">d3noob.org. (2013, June 1). D3-Tips-and-Tricks-Latest. Https://Github.Com. </w:t>
      </w:r>
      <w:hyperlink r:id="rId15" w:history="1">
        <w:r w:rsidRPr="00C95B33">
          <w:rPr>
            <w:rStyle w:val="Hipervnculo"/>
            <w:rFonts w:ascii="Georgia Pro Light" w:eastAsiaTheme="minorEastAsia" w:hAnsi="Georgia Pro Light" w:cstheme="minorBidi"/>
            <w:bCs/>
            <w:sz w:val="22"/>
            <w:szCs w:val="22"/>
            <w:lang w:val="en-US" w:eastAsia="en-US"/>
          </w:rPr>
          <w:t>https://github.com/d3noob/D3-Tips-and-Tricks/blob/master/D3-Tips-and-Tricks-Latest.pdf</w:t>
        </w:r>
      </w:hyperlink>
    </w:p>
    <w:p w14:paraId="0BA699A1" w14:textId="260B6BCA" w:rsidR="00CC3553" w:rsidRPr="00CC3553" w:rsidRDefault="00CC3553" w:rsidP="00CC3553">
      <w:pPr>
        <w:pStyle w:val="NormalWeb"/>
        <w:tabs>
          <w:tab w:val="left" w:pos="6825"/>
        </w:tabs>
        <w:spacing w:line="480" w:lineRule="auto"/>
        <w:ind w:left="720"/>
        <w:rPr>
          <w:rFonts w:ascii="Georgia Pro Light" w:hAnsi="Georgia Pro Light"/>
          <w:bCs/>
          <w:noProof/>
          <w:sz w:val="22"/>
        </w:rPr>
      </w:pPr>
      <w:r>
        <w:rPr>
          <w:rFonts w:ascii="Georgia Pro Light" w:hAnsi="Georgia Pro Light"/>
          <w:bCs/>
          <w:noProof/>
          <w:sz w:val="22"/>
        </w:rPr>
        <w:tab/>
      </w:r>
    </w:p>
    <w:sectPr w:rsidR="00CC3553" w:rsidRPr="00CC3553" w:rsidSect="00AB02A7">
      <w:headerReference w:type="default" r:id="rId16"/>
      <w:footerReference w:type="default" r:id="rId1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7D8AF" w14:textId="77777777" w:rsidR="00255E43" w:rsidRDefault="00255E43">
      <w:r>
        <w:separator/>
      </w:r>
    </w:p>
    <w:p w14:paraId="26807A42" w14:textId="77777777" w:rsidR="00255E43" w:rsidRDefault="00255E43"/>
  </w:endnote>
  <w:endnote w:type="continuationSeparator" w:id="0">
    <w:p w14:paraId="68C88C23" w14:textId="77777777" w:rsidR="00255E43" w:rsidRDefault="00255E43">
      <w:r>
        <w:continuationSeparator/>
      </w:r>
    </w:p>
    <w:p w14:paraId="70B5063C" w14:textId="77777777" w:rsidR="00255E43" w:rsidRDefault="00255E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9981DE0" w14:textId="77777777" w:rsidR="006A642F" w:rsidRDefault="006A642F">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3BBEED95" w14:textId="77777777" w:rsidR="006A642F" w:rsidRDefault="006A642F">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A6120" w14:textId="77777777" w:rsidR="00255E43" w:rsidRDefault="00255E43">
      <w:r>
        <w:separator/>
      </w:r>
    </w:p>
    <w:p w14:paraId="264CC9E4" w14:textId="77777777" w:rsidR="00255E43" w:rsidRDefault="00255E43"/>
  </w:footnote>
  <w:footnote w:type="continuationSeparator" w:id="0">
    <w:p w14:paraId="2AF5998F" w14:textId="77777777" w:rsidR="00255E43" w:rsidRDefault="00255E43">
      <w:r>
        <w:continuationSeparator/>
      </w:r>
    </w:p>
    <w:p w14:paraId="2B10C4AA" w14:textId="77777777" w:rsidR="00255E43" w:rsidRDefault="00255E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3592CF" w:themeFill="accent2"/>
      <w:tblCellMar>
        <w:top w:w="115" w:type="dxa"/>
        <w:left w:w="115" w:type="dxa"/>
        <w:bottom w:w="115" w:type="dxa"/>
        <w:right w:w="115" w:type="dxa"/>
      </w:tblCellMar>
      <w:tblLook w:val="04A0" w:firstRow="1" w:lastRow="0" w:firstColumn="1" w:lastColumn="0" w:noHBand="0" w:noVBand="1"/>
    </w:tblPr>
    <w:tblGrid>
      <w:gridCol w:w="638"/>
      <w:gridCol w:w="9396"/>
    </w:tblGrid>
    <w:tr w:rsidR="00310767" w14:paraId="382B6138" w14:textId="77777777">
      <w:trPr>
        <w:jc w:val="right"/>
      </w:trPr>
      <w:tc>
        <w:tcPr>
          <w:tcW w:w="0" w:type="auto"/>
          <w:shd w:val="clear" w:color="auto" w:fill="3592CF" w:themeFill="accent2"/>
          <w:vAlign w:val="center"/>
        </w:tcPr>
        <w:p w14:paraId="3690D535" w14:textId="77777777" w:rsidR="006A642F" w:rsidRDefault="006A642F">
          <w:pPr>
            <w:pStyle w:val="Encabezado"/>
            <w:rPr>
              <w:caps/>
              <w:color w:val="FFFFFF" w:themeColor="background1"/>
            </w:rPr>
          </w:pPr>
        </w:p>
      </w:tc>
      <w:tc>
        <w:tcPr>
          <w:tcW w:w="0" w:type="auto"/>
          <w:shd w:val="clear" w:color="auto" w:fill="3592CF" w:themeFill="accent2"/>
          <w:vAlign w:val="center"/>
        </w:tcPr>
        <w:p w14:paraId="6D502F16" w14:textId="104A68D0" w:rsidR="006A642F" w:rsidRPr="008D1874" w:rsidRDefault="006A642F">
          <w:pPr>
            <w:pStyle w:val="Encabezado"/>
            <w:jc w:val="right"/>
            <w:rPr>
              <w:rFonts w:ascii="Georgia" w:hAnsi="Georgia"/>
              <w:caps/>
              <w:color w:val="FFFFFF" w:themeColor="background1"/>
              <w:sz w:val="16"/>
              <w:szCs w:val="16"/>
            </w:rPr>
          </w:pPr>
          <w:r w:rsidRPr="008D1874">
            <w:rPr>
              <w:rFonts w:ascii="Georgia" w:hAnsi="Georgia"/>
              <w:caps/>
              <w:color w:val="FFFFFF" w:themeColor="background1"/>
              <w:sz w:val="16"/>
              <w:szCs w:val="16"/>
            </w:rPr>
            <w:t xml:space="preserve"> </w:t>
          </w:r>
          <w:sdt>
            <w:sdtPr>
              <w:rPr>
                <w:rFonts w:ascii="Georgia" w:hAnsi="Georgia"/>
                <w:caps/>
                <w:color w:val="FFFFFF" w:themeColor="background1"/>
                <w:sz w:val="16"/>
                <w:szCs w:val="16"/>
              </w:rPr>
              <w:alias w:val="Título"/>
              <w:tag w:val=""/>
              <w:id w:val="-773790484"/>
              <w:placeholder>
                <w:docPart w:val="6CC4C802DBF74488B9CA7F8C512ECAD4"/>
              </w:placeholder>
              <w:dataBinding w:prefixMappings="xmlns:ns0='http://purl.org/dc/elements/1.1/' xmlns:ns1='http://schemas.openxmlformats.org/package/2006/metadata/core-properties' " w:xpath="/ns1:coreProperties[1]/ns0:title[1]" w:storeItemID="{6C3C8BC8-F283-45AE-878A-BAB7291924A1}"/>
              <w:text/>
            </w:sdtPr>
            <w:sdtEndPr/>
            <w:sdtContent>
              <w:r w:rsidR="006F2A43">
                <w:rPr>
                  <w:rFonts w:ascii="Georgia" w:hAnsi="Georgia"/>
                  <w:caps/>
                  <w:color w:val="FFFFFF" w:themeColor="background1"/>
                  <w:sz w:val="16"/>
                  <w:szCs w:val="16"/>
                </w:rPr>
                <w:t>HERRAMIENTAS DE visualización</w:t>
              </w:r>
            </w:sdtContent>
          </w:sdt>
        </w:p>
      </w:tc>
    </w:tr>
  </w:tbl>
  <w:p w14:paraId="014675D2" w14:textId="77777777" w:rsidR="006A642F" w:rsidRDefault="006A642F"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A09"/>
    <w:multiLevelType w:val="hybridMultilevel"/>
    <w:tmpl w:val="3798162E"/>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15:restartNumberingAfterBreak="0">
    <w:nsid w:val="0B9D49F2"/>
    <w:multiLevelType w:val="hybridMultilevel"/>
    <w:tmpl w:val="11CAB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0260C8"/>
    <w:multiLevelType w:val="hybridMultilevel"/>
    <w:tmpl w:val="9380166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C2C2946"/>
    <w:multiLevelType w:val="hybridMultilevel"/>
    <w:tmpl w:val="2BD88A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3C2E0A"/>
    <w:multiLevelType w:val="hybridMultilevel"/>
    <w:tmpl w:val="01D0DF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A26450"/>
    <w:multiLevelType w:val="hybridMultilevel"/>
    <w:tmpl w:val="4E4E81D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446A9F"/>
    <w:multiLevelType w:val="hybridMultilevel"/>
    <w:tmpl w:val="5CFCCAF8"/>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56C724E"/>
    <w:multiLevelType w:val="hybridMultilevel"/>
    <w:tmpl w:val="C6A2BC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6D0716A"/>
    <w:multiLevelType w:val="hybridMultilevel"/>
    <w:tmpl w:val="96C226F2"/>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1C06570A"/>
    <w:multiLevelType w:val="hybridMultilevel"/>
    <w:tmpl w:val="BB1C9020"/>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1D103788"/>
    <w:multiLevelType w:val="hybridMultilevel"/>
    <w:tmpl w:val="F1F264A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8D054A"/>
    <w:multiLevelType w:val="hybridMultilevel"/>
    <w:tmpl w:val="35EC1B7C"/>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47A21A9"/>
    <w:multiLevelType w:val="hybridMultilevel"/>
    <w:tmpl w:val="1D1880B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6A7440"/>
    <w:multiLevelType w:val="hybridMultilevel"/>
    <w:tmpl w:val="30907254"/>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8F0C98"/>
    <w:multiLevelType w:val="hybridMultilevel"/>
    <w:tmpl w:val="B40E086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AC49F4"/>
    <w:multiLevelType w:val="hybridMultilevel"/>
    <w:tmpl w:val="B22CF7F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05C0666"/>
    <w:multiLevelType w:val="hybridMultilevel"/>
    <w:tmpl w:val="51ACA49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255367D"/>
    <w:multiLevelType w:val="hybridMultilevel"/>
    <w:tmpl w:val="3670D490"/>
    <w:lvl w:ilvl="0" w:tplc="F1A86928">
      <w:start w:val="1"/>
      <w:numFmt w:val="bullet"/>
      <w:lvlText w:val="»"/>
      <w:lvlJc w:val="left"/>
      <w:pPr>
        <w:ind w:left="360" w:hanging="360"/>
      </w:pPr>
      <w:rPr>
        <w:rFonts w:ascii="Georgia" w:hAnsi="Georgia" w:hint="default"/>
        <w:b w:val="0"/>
        <w:i w:val="0"/>
        <w:color w:val="336699"/>
        <w:sz w:val="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3A92032"/>
    <w:multiLevelType w:val="hybridMultilevel"/>
    <w:tmpl w:val="6E3689D0"/>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4125AE1"/>
    <w:multiLevelType w:val="hybridMultilevel"/>
    <w:tmpl w:val="7CD2FD80"/>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6710E0B"/>
    <w:multiLevelType w:val="hybridMultilevel"/>
    <w:tmpl w:val="98686C3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7BC4D1E"/>
    <w:multiLevelType w:val="hybridMultilevel"/>
    <w:tmpl w:val="88827316"/>
    <w:lvl w:ilvl="0" w:tplc="CCA8C4F2">
      <w:start w:val="1"/>
      <w:numFmt w:val="bullet"/>
      <w:lvlText w:val=""/>
      <w:lvlJc w:val="left"/>
      <w:pPr>
        <w:ind w:left="1080" w:hanging="360"/>
      </w:pPr>
      <w:rPr>
        <w:rFonts w:ascii="Wingdings" w:hAnsi="Wingdings" w:hint="default"/>
      </w:rPr>
    </w:lvl>
    <w:lvl w:ilvl="1" w:tplc="CCA8C4F2">
      <w:start w:val="1"/>
      <w:numFmt w:val="bullet"/>
      <w:lvlText w:val=""/>
      <w:lvlJc w:val="left"/>
      <w:pPr>
        <w:ind w:left="1800" w:hanging="360"/>
      </w:pPr>
      <w:rPr>
        <w:rFonts w:ascii="Wingdings" w:hAnsi="Wingdings" w:hint="default"/>
      </w:rPr>
    </w:lvl>
    <w:lvl w:ilvl="2" w:tplc="CCA8C4F2">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B803107"/>
    <w:multiLevelType w:val="hybridMultilevel"/>
    <w:tmpl w:val="31E6C748"/>
    <w:lvl w:ilvl="0" w:tplc="CCA8C4F2">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6323FE"/>
    <w:multiLevelType w:val="hybridMultilevel"/>
    <w:tmpl w:val="BED2FB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A236EA"/>
    <w:multiLevelType w:val="hybridMultilevel"/>
    <w:tmpl w:val="D612244C"/>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50551163"/>
    <w:multiLevelType w:val="hybridMultilevel"/>
    <w:tmpl w:val="4416720E"/>
    <w:lvl w:ilvl="0" w:tplc="080A0003">
      <w:start w:val="1"/>
      <w:numFmt w:val="bullet"/>
      <w:lvlText w:val="o"/>
      <w:lvlJc w:val="left"/>
      <w:pPr>
        <w:ind w:left="720" w:hanging="360"/>
      </w:pPr>
      <w:rPr>
        <w:rFonts w:ascii="Courier New" w:hAnsi="Courier New" w:cs="Courier New" w:hint="default"/>
      </w:rPr>
    </w:lvl>
    <w:lvl w:ilvl="1" w:tplc="CCA8C4F2">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5649A7"/>
    <w:multiLevelType w:val="hybridMultilevel"/>
    <w:tmpl w:val="39C0EF8C"/>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7F6826"/>
    <w:multiLevelType w:val="hybridMultilevel"/>
    <w:tmpl w:val="A54284D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3532F81"/>
    <w:multiLevelType w:val="hybridMultilevel"/>
    <w:tmpl w:val="66D8F4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77058A"/>
    <w:multiLevelType w:val="hybridMultilevel"/>
    <w:tmpl w:val="F052FA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67571BD"/>
    <w:multiLevelType w:val="hybridMultilevel"/>
    <w:tmpl w:val="4FBAE5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993668"/>
    <w:multiLevelType w:val="hybridMultilevel"/>
    <w:tmpl w:val="1F88015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586189"/>
    <w:multiLevelType w:val="hybridMultilevel"/>
    <w:tmpl w:val="00E8FD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71105156"/>
    <w:multiLevelType w:val="hybridMultilevel"/>
    <w:tmpl w:val="B054091A"/>
    <w:lvl w:ilvl="0" w:tplc="080A0003">
      <w:start w:val="1"/>
      <w:numFmt w:val="bullet"/>
      <w:lvlText w:val="o"/>
      <w:lvlJc w:val="left"/>
      <w:pPr>
        <w:ind w:left="1080" w:hanging="360"/>
      </w:pPr>
      <w:rPr>
        <w:rFonts w:ascii="Courier New" w:hAnsi="Courier New" w:cs="Courier New" w:hint="default"/>
      </w:rPr>
    </w:lvl>
    <w:lvl w:ilvl="1" w:tplc="CCA8C4F2">
      <w:start w:val="1"/>
      <w:numFmt w:val="bullet"/>
      <w:lvlText w:val=""/>
      <w:lvlJc w:val="left"/>
      <w:pPr>
        <w:ind w:left="1800" w:hanging="360"/>
      </w:pPr>
      <w:rPr>
        <w:rFonts w:ascii="Wingdings" w:hAnsi="Wingding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8"/>
  </w:num>
  <w:num w:numId="2">
    <w:abstractNumId w:val="11"/>
  </w:num>
  <w:num w:numId="3">
    <w:abstractNumId w:val="26"/>
  </w:num>
  <w:num w:numId="4">
    <w:abstractNumId w:val="24"/>
  </w:num>
  <w:num w:numId="5">
    <w:abstractNumId w:val="0"/>
  </w:num>
  <w:num w:numId="6">
    <w:abstractNumId w:val="28"/>
  </w:num>
  <w:num w:numId="7">
    <w:abstractNumId w:val="2"/>
  </w:num>
  <w:num w:numId="8">
    <w:abstractNumId w:val="21"/>
  </w:num>
  <w:num w:numId="9">
    <w:abstractNumId w:val="22"/>
  </w:num>
  <w:num w:numId="10">
    <w:abstractNumId w:val="5"/>
  </w:num>
  <w:num w:numId="11">
    <w:abstractNumId w:val="6"/>
  </w:num>
  <w:num w:numId="12">
    <w:abstractNumId w:val="9"/>
  </w:num>
  <w:num w:numId="13">
    <w:abstractNumId w:val="23"/>
  </w:num>
  <w:num w:numId="14">
    <w:abstractNumId w:val="27"/>
  </w:num>
  <w:num w:numId="15">
    <w:abstractNumId w:val="25"/>
  </w:num>
  <w:num w:numId="16">
    <w:abstractNumId w:val="12"/>
  </w:num>
  <w:num w:numId="17">
    <w:abstractNumId w:val="19"/>
  </w:num>
  <w:num w:numId="18">
    <w:abstractNumId w:val="13"/>
  </w:num>
  <w:num w:numId="19">
    <w:abstractNumId w:val="8"/>
  </w:num>
  <w:num w:numId="20">
    <w:abstractNumId w:val="1"/>
  </w:num>
  <w:num w:numId="21">
    <w:abstractNumId w:val="4"/>
  </w:num>
  <w:num w:numId="22">
    <w:abstractNumId w:val="16"/>
  </w:num>
  <w:num w:numId="23">
    <w:abstractNumId w:val="30"/>
  </w:num>
  <w:num w:numId="24">
    <w:abstractNumId w:val="29"/>
  </w:num>
  <w:num w:numId="25">
    <w:abstractNumId w:val="10"/>
  </w:num>
  <w:num w:numId="26">
    <w:abstractNumId w:val="33"/>
  </w:num>
  <w:num w:numId="27">
    <w:abstractNumId w:val="7"/>
  </w:num>
  <w:num w:numId="28">
    <w:abstractNumId w:val="15"/>
  </w:num>
  <w:num w:numId="29">
    <w:abstractNumId w:val="31"/>
  </w:num>
  <w:num w:numId="30">
    <w:abstractNumId w:val="3"/>
  </w:num>
  <w:num w:numId="31">
    <w:abstractNumId w:val="14"/>
  </w:num>
  <w:num w:numId="32">
    <w:abstractNumId w:val="20"/>
  </w:num>
  <w:num w:numId="33">
    <w:abstractNumId w:val="1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9A"/>
    <w:rsid w:val="00011CC6"/>
    <w:rsid w:val="0002482E"/>
    <w:rsid w:val="00036DFA"/>
    <w:rsid w:val="00050324"/>
    <w:rsid w:val="000747A0"/>
    <w:rsid w:val="00075889"/>
    <w:rsid w:val="0007787A"/>
    <w:rsid w:val="00087554"/>
    <w:rsid w:val="00087D18"/>
    <w:rsid w:val="000962A6"/>
    <w:rsid w:val="000A0150"/>
    <w:rsid w:val="000A396C"/>
    <w:rsid w:val="000A5F71"/>
    <w:rsid w:val="000C2D79"/>
    <w:rsid w:val="000C310F"/>
    <w:rsid w:val="000D6341"/>
    <w:rsid w:val="000E5399"/>
    <w:rsid w:val="000E63C9"/>
    <w:rsid w:val="000F2056"/>
    <w:rsid w:val="000F521E"/>
    <w:rsid w:val="00110061"/>
    <w:rsid w:val="001141DF"/>
    <w:rsid w:val="001168EA"/>
    <w:rsid w:val="0012116E"/>
    <w:rsid w:val="00130E9D"/>
    <w:rsid w:val="00131FC4"/>
    <w:rsid w:val="001349AB"/>
    <w:rsid w:val="001407B2"/>
    <w:rsid w:val="00150A6D"/>
    <w:rsid w:val="00155192"/>
    <w:rsid w:val="00162D71"/>
    <w:rsid w:val="00173F58"/>
    <w:rsid w:val="00185B35"/>
    <w:rsid w:val="00196416"/>
    <w:rsid w:val="001A0D32"/>
    <w:rsid w:val="001B467B"/>
    <w:rsid w:val="001B5843"/>
    <w:rsid w:val="001C6B6F"/>
    <w:rsid w:val="001D700C"/>
    <w:rsid w:val="001F2BC8"/>
    <w:rsid w:val="001F50E4"/>
    <w:rsid w:val="001F5F6B"/>
    <w:rsid w:val="002021F8"/>
    <w:rsid w:val="00215CCC"/>
    <w:rsid w:val="0022165D"/>
    <w:rsid w:val="00224F77"/>
    <w:rsid w:val="0023525C"/>
    <w:rsid w:val="002352E7"/>
    <w:rsid w:val="00243EBC"/>
    <w:rsid w:val="002450D9"/>
    <w:rsid w:val="00246A35"/>
    <w:rsid w:val="002514E9"/>
    <w:rsid w:val="0025501E"/>
    <w:rsid w:val="00255E43"/>
    <w:rsid w:val="00256FAF"/>
    <w:rsid w:val="002641F2"/>
    <w:rsid w:val="002653D6"/>
    <w:rsid w:val="0027002D"/>
    <w:rsid w:val="00274381"/>
    <w:rsid w:val="00284348"/>
    <w:rsid w:val="00285231"/>
    <w:rsid w:val="00287E15"/>
    <w:rsid w:val="002948D7"/>
    <w:rsid w:val="002B215E"/>
    <w:rsid w:val="002D514A"/>
    <w:rsid w:val="002E155A"/>
    <w:rsid w:val="002E7509"/>
    <w:rsid w:val="002F51F5"/>
    <w:rsid w:val="00306A3F"/>
    <w:rsid w:val="00310767"/>
    <w:rsid w:val="00312137"/>
    <w:rsid w:val="00330359"/>
    <w:rsid w:val="00331F86"/>
    <w:rsid w:val="0033762F"/>
    <w:rsid w:val="003540D4"/>
    <w:rsid w:val="003556D0"/>
    <w:rsid w:val="00360494"/>
    <w:rsid w:val="00366C7E"/>
    <w:rsid w:val="003711C9"/>
    <w:rsid w:val="00372DDC"/>
    <w:rsid w:val="0038025D"/>
    <w:rsid w:val="00384EA3"/>
    <w:rsid w:val="00391006"/>
    <w:rsid w:val="003A19F6"/>
    <w:rsid w:val="003A39A1"/>
    <w:rsid w:val="003B126C"/>
    <w:rsid w:val="003B14C7"/>
    <w:rsid w:val="003B1E54"/>
    <w:rsid w:val="003B3F00"/>
    <w:rsid w:val="003C2191"/>
    <w:rsid w:val="003C40E6"/>
    <w:rsid w:val="003D1C1A"/>
    <w:rsid w:val="003D3863"/>
    <w:rsid w:val="00404B0C"/>
    <w:rsid w:val="00407294"/>
    <w:rsid w:val="004110DE"/>
    <w:rsid w:val="00411202"/>
    <w:rsid w:val="00430CB6"/>
    <w:rsid w:val="00435237"/>
    <w:rsid w:val="0044085A"/>
    <w:rsid w:val="00444378"/>
    <w:rsid w:val="00447260"/>
    <w:rsid w:val="00453A03"/>
    <w:rsid w:val="004552FA"/>
    <w:rsid w:val="00463DF2"/>
    <w:rsid w:val="00480F8C"/>
    <w:rsid w:val="0049285E"/>
    <w:rsid w:val="00496167"/>
    <w:rsid w:val="004A10D9"/>
    <w:rsid w:val="004A6313"/>
    <w:rsid w:val="004B21A5"/>
    <w:rsid w:val="004C2249"/>
    <w:rsid w:val="004D5CEB"/>
    <w:rsid w:val="004E5FEE"/>
    <w:rsid w:val="004F6F60"/>
    <w:rsid w:val="005037F0"/>
    <w:rsid w:val="00507944"/>
    <w:rsid w:val="00511857"/>
    <w:rsid w:val="005147CD"/>
    <w:rsid w:val="00516A86"/>
    <w:rsid w:val="005275F6"/>
    <w:rsid w:val="00563594"/>
    <w:rsid w:val="00572102"/>
    <w:rsid w:val="00584AFA"/>
    <w:rsid w:val="00586087"/>
    <w:rsid w:val="00591064"/>
    <w:rsid w:val="005F036E"/>
    <w:rsid w:val="005F1BB0"/>
    <w:rsid w:val="005F390C"/>
    <w:rsid w:val="005F48B6"/>
    <w:rsid w:val="0060013C"/>
    <w:rsid w:val="00621A9C"/>
    <w:rsid w:val="006226B9"/>
    <w:rsid w:val="00635DF1"/>
    <w:rsid w:val="00656C4D"/>
    <w:rsid w:val="00666502"/>
    <w:rsid w:val="006A642F"/>
    <w:rsid w:val="006A6C6B"/>
    <w:rsid w:val="006B4587"/>
    <w:rsid w:val="006B6102"/>
    <w:rsid w:val="006B7B3E"/>
    <w:rsid w:val="006E00B3"/>
    <w:rsid w:val="006E5716"/>
    <w:rsid w:val="006E5F90"/>
    <w:rsid w:val="006F2A43"/>
    <w:rsid w:val="006F506E"/>
    <w:rsid w:val="00703C11"/>
    <w:rsid w:val="00704567"/>
    <w:rsid w:val="00706708"/>
    <w:rsid w:val="007302B3"/>
    <w:rsid w:val="00730733"/>
    <w:rsid w:val="00730931"/>
    <w:rsid w:val="007309A6"/>
    <w:rsid w:val="00730E3A"/>
    <w:rsid w:val="007351C2"/>
    <w:rsid w:val="00736AAF"/>
    <w:rsid w:val="007469C0"/>
    <w:rsid w:val="0076138A"/>
    <w:rsid w:val="00765B2A"/>
    <w:rsid w:val="007823C6"/>
    <w:rsid w:val="00783A34"/>
    <w:rsid w:val="00790D7A"/>
    <w:rsid w:val="007C67EF"/>
    <w:rsid w:val="007C6B52"/>
    <w:rsid w:val="007D16C5"/>
    <w:rsid w:val="00815F62"/>
    <w:rsid w:val="0082550F"/>
    <w:rsid w:val="00833321"/>
    <w:rsid w:val="00841D49"/>
    <w:rsid w:val="008520FB"/>
    <w:rsid w:val="00862FE4"/>
    <w:rsid w:val="0086389A"/>
    <w:rsid w:val="0087605E"/>
    <w:rsid w:val="008941AE"/>
    <w:rsid w:val="00897803"/>
    <w:rsid w:val="008B1FEE"/>
    <w:rsid w:val="008C3ED5"/>
    <w:rsid w:val="008D1874"/>
    <w:rsid w:val="008D195A"/>
    <w:rsid w:val="008E6EB5"/>
    <w:rsid w:val="008F6644"/>
    <w:rsid w:val="00903C32"/>
    <w:rsid w:val="00911740"/>
    <w:rsid w:val="00916B16"/>
    <w:rsid w:val="009173B9"/>
    <w:rsid w:val="00926B96"/>
    <w:rsid w:val="00931F70"/>
    <w:rsid w:val="0093335D"/>
    <w:rsid w:val="0093613E"/>
    <w:rsid w:val="00940706"/>
    <w:rsid w:val="00943026"/>
    <w:rsid w:val="00952330"/>
    <w:rsid w:val="00952B60"/>
    <w:rsid w:val="00956768"/>
    <w:rsid w:val="00966B81"/>
    <w:rsid w:val="00970036"/>
    <w:rsid w:val="009705D8"/>
    <w:rsid w:val="00977F79"/>
    <w:rsid w:val="0098119E"/>
    <w:rsid w:val="00983F2E"/>
    <w:rsid w:val="009C1A86"/>
    <w:rsid w:val="009C7720"/>
    <w:rsid w:val="009E3EB5"/>
    <w:rsid w:val="009E4BE6"/>
    <w:rsid w:val="009E515F"/>
    <w:rsid w:val="009E7A0C"/>
    <w:rsid w:val="009F4207"/>
    <w:rsid w:val="00A10D21"/>
    <w:rsid w:val="00A2104A"/>
    <w:rsid w:val="00A23AFA"/>
    <w:rsid w:val="00A31B3E"/>
    <w:rsid w:val="00A35EB9"/>
    <w:rsid w:val="00A36872"/>
    <w:rsid w:val="00A37B5C"/>
    <w:rsid w:val="00A43DFD"/>
    <w:rsid w:val="00A50E76"/>
    <w:rsid w:val="00A532F3"/>
    <w:rsid w:val="00A8489E"/>
    <w:rsid w:val="00A96BBD"/>
    <w:rsid w:val="00AA3D79"/>
    <w:rsid w:val="00AA4D0B"/>
    <w:rsid w:val="00AA7A5F"/>
    <w:rsid w:val="00AA7D42"/>
    <w:rsid w:val="00AB02A7"/>
    <w:rsid w:val="00AB7D3A"/>
    <w:rsid w:val="00AC29F3"/>
    <w:rsid w:val="00AC2E50"/>
    <w:rsid w:val="00AE5530"/>
    <w:rsid w:val="00B04E9F"/>
    <w:rsid w:val="00B062FF"/>
    <w:rsid w:val="00B06409"/>
    <w:rsid w:val="00B11B77"/>
    <w:rsid w:val="00B231E5"/>
    <w:rsid w:val="00B37AE6"/>
    <w:rsid w:val="00B433A9"/>
    <w:rsid w:val="00B72D65"/>
    <w:rsid w:val="00B74497"/>
    <w:rsid w:val="00BC0DB5"/>
    <w:rsid w:val="00BC3D0E"/>
    <w:rsid w:val="00BC5F12"/>
    <w:rsid w:val="00BC6F67"/>
    <w:rsid w:val="00C02B87"/>
    <w:rsid w:val="00C04234"/>
    <w:rsid w:val="00C04D98"/>
    <w:rsid w:val="00C06108"/>
    <w:rsid w:val="00C14460"/>
    <w:rsid w:val="00C21332"/>
    <w:rsid w:val="00C26559"/>
    <w:rsid w:val="00C4086D"/>
    <w:rsid w:val="00C50945"/>
    <w:rsid w:val="00C50DF9"/>
    <w:rsid w:val="00C70D86"/>
    <w:rsid w:val="00C83E64"/>
    <w:rsid w:val="00C856C8"/>
    <w:rsid w:val="00C94A21"/>
    <w:rsid w:val="00CA1896"/>
    <w:rsid w:val="00CB2511"/>
    <w:rsid w:val="00CB2E9A"/>
    <w:rsid w:val="00CB5B28"/>
    <w:rsid w:val="00CC3553"/>
    <w:rsid w:val="00CC728B"/>
    <w:rsid w:val="00CD22E0"/>
    <w:rsid w:val="00CE5CCC"/>
    <w:rsid w:val="00CF5371"/>
    <w:rsid w:val="00D0323A"/>
    <w:rsid w:val="00D0559F"/>
    <w:rsid w:val="00D064B5"/>
    <w:rsid w:val="00D077E9"/>
    <w:rsid w:val="00D163D3"/>
    <w:rsid w:val="00D232D6"/>
    <w:rsid w:val="00D25816"/>
    <w:rsid w:val="00D2786F"/>
    <w:rsid w:val="00D42CB7"/>
    <w:rsid w:val="00D5413D"/>
    <w:rsid w:val="00D570A9"/>
    <w:rsid w:val="00D57EF5"/>
    <w:rsid w:val="00D65AD1"/>
    <w:rsid w:val="00D70D02"/>
    <w:rsid w:val="00D731E4"/>
    <w:rsid w:val="00D770C7"/>
    <w:rsid w:val="00D82687"/>
    <w:rsid w:val="00D86945"/>
    <w:rsid w:val="00D90290"/>
    <w:rsid w:val="00DA58C8"/>
    <w:rsid w:val="00DB2C33"/>
    <w:rsid w:val="00DB5560"/>
    <w:rsid w:val="00DC24C5"/>
    <w:rsid w:val="00DC706A"/>
    <w:rsid w:val="00DD152F"/>
    <w:rsid w:val="00DD1DBE"/>
    <w:rsid w:val="00DD7C60"/>
    <w:rsid w:val="00DE213F"/>
    <w:rsid w:val="00DF027C"/>
    <w:rsid w:val="00DF38CC"/>
    <w:rsid w:val="00DF4BB6"/>
    <w:rsid w:val="00DF715C"/>
    <w:rsid w:val="00E00A32"/>
    <w:rsid w:val="00E01911"/>
    <w:rsid w:val="00E22ACD"/>
    <w:rsid w:val="00E2439A"/>
    <w:rsid w:val="00E37C55"/>
    <w:rsid w:val="00E44703"/>
    <w:rsid w:val="00E525DD"/>
    <w:rsid w:val="00E53F66"/>
    <w:rsid w:val="00E54559"/>
    <w:rsid w:val="00E620B0"/>
    <w:rsid w:val="00E71095"/>
    <w:rsid w:val="00E72802"/>
    <w:rsid w:val="00E81B40"/>
    <w:rsid w:val="00E828C2"/>
    <w:rsid w:val="00E9005B"/>
    <w:rsid w:val="00E93726"/>
    <w:rsid w:val="00EB3D50"/>
    <w:rsid w:val="00EF3558"/>
    <w:rsid w:val="00EF555B"/>
    <w:rsid w:val="00EF633D"/>
    <w:rsid w:val="00F027BB"/>
    <w:rsid w:val="00F11DCF"/>
    <w:rsid w:val="00F162EA"/>
    <w:rsid w:val="00F237ED"/>
    <w:rsid w:val="00F52D27"/>
    <w:rsid w:val="00F56A9A"/>
    <w:rsid w:val="00F73F56"/>
    <w:rsid w:val="00F83527"/>
    <w:rsid w:val="00F92862"/>
    <w:rsid w:val="00F94A16"/>
    <w:rsid w:val="00FA7E00"/>
    <w:rsid w:val="00FB6768"/>
    <w:rsid w:val="00FB78CA"/>
    <w:rsid w:val="00FC2E7C"/>
    <w:rsid w:val="00FC6DF4"/>
    <w:rsid w:val="00FD0F80"/>
    <w:rsid w:val="00FD347C"/>
    <w:rsid w:val="00FD4EA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81F60"/>
  <w15:docId w15:val="{14CEDE04-2121-445A-A751-26880A3C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31E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0F521E"/>
    <w:pPr>
      <w:ind w:left="720"/>
      <w:contextualSpacing/>
    </w:pPr>
  </w:style>
  <w:style w:type="character" w:styleId="Hipervnculo">
    <w:name w:val="Hyperlink"/>
    <w:basedOn w:val="Fuentedeprrafopredeter"/>
    <w:uiPriority w:val="99"/>
    <w:unhideWhenUsed/>
    <w:rsid w:val="00833321"/>
    <w:rPr>
      <w:color w:val="3592CF" w:themeColor="hyperlink"/>
      <w:u w:val="single"/>
    </w:rPr>
  </w:style>
  <w:style w:type="character" w:styleId="Mencinsinresolver">
    <w:name w:val="Unresolved Mention"/>
    <w:basedOn w:val="Fuentedeprrafopredeter"/>
    <w:uiPriority w:val="99"/>
    <w:semiHidden/>
    <w:unhideWhenUsed/>
    <w:rsid w:val="00833321"/>
    <w:rPr>
      <w:color w:val="605E5C"/>
      <w:shd w:val="clear" w:color="auto" w:fill="E1DFDD"/>
    </w:rPr>
  </w:style>
  <w:style w:type="character" w:customStyle="1" w:styleId="Ttulo3Car">
    <w:name w:val="Título 3 Car"/>
    <w:basedOn w:val="Fuentedeprrafopredeter"/>
    <w:link w:val="Ttulo3"/>
    <w:uiPriority w:val="5"/>
    <w:rsid w:val="00D731E4"/>
    <w:rPr>
      <w:rFonts w:asciiTheme="majorHAnsi" w:eastAsiaTheme="majorEastAsia" w:hAnsiTheme="majorHAnsi" w:cstheme="majorBidi"/>
      <w:b/>
      <w:color w:val="012639" w:themeColor="accent1" w:themeShade="7F"/>
    </w:rPr>
  </w:style>
  <w:style w:type="table" w:styleId="Tablaconcuadrcula4-nfasis1">
    <w:name w:val="Grid Table 4 Accent 1"/>
    <w:basedOn w:val="Tablanormal"/>
    <w:uiPriority w:val="49"/>
    <w:rsid w:val="00706708"/>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Tablaconcuadrcula4-nfasis2">
    <w:name w:val="Grid Table 4 Accent 2"/>
    <w:basedOn w:val="Tablanormal"/>
    <w:uiPriority w:val="49"/>
    <w:rsid w:val="00706708"/>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NormalWeb">
    <w:name w:val="Normal (Web)"/>
    <w:basedOn w:val="Normal"/>
    <w:uiPriority w:val="99"/>
    <w:unhideWhenUsed/>
    <w:rsid w:val="00CC3553"/>
    <w:pPr>
      <w:spacing w:before="100" w:beforeAutospacing="1" w:after="100" w:afterAutospacing="1" w:line="240" w:lineRule="auto"/>
    </w:pPr>
    <w:rPr>
      <w:rFonts w:ascii="Times New Roman" w:eastAsia="Times New Roman" w:hAnsi="Times New Roman" w:cs="Times New Roman"/>
      <w:b w:val="0"/>
      <w:color w:val="auto"/>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32581">
      <w:bodyDiv w:val="1"/>
      <w:marLeft w:val="0"/>
      <w:marRight w:val="0"/>
      <w:marTop w:val="0"/>
      <w:marBottom w:val="0"/>
      <w:divBdr>
        <w:top w:val="none" w:sz="0" w:space="0" w:color="auto"/>
        <w:left w:val="none" w:sz="0" w:space="0" w:color="auto"/>
        <w:bottom w:val="none" w:sz="0" w:space="0" w:color="auto"/>
        <w:right w:val="none" w:sz="0" w:space="0" w:color="auto"/>
      </w:divBdr>
    </w:div>
    <w:div w:id="690650435">
      <w:bodyDiv w:val="1"/>
      <w:marLeft w:val="0"/>
      <w:marRight w:val="0"/>
      <w:marTop w:val="0"/>
      <w:marBottom w:val="0"/>
      <w:divBdr>
        <w:top w:val="none" w:sz="0" w:space="0" w:color="auto"/>
        <w:left w:val="none" w:sz="0" w:space="0" w:color="auto"/>
        <w:bottom w:val="none" w:sz="0" w:space="0" w:color="auto"/>
        <w:right w:val="none" w:sz="0" w:space="0" w:color="auto"/>
      </w:divBdr>
    </w:div>
    <w:div w:id="1799177892">
      <w:bodyDiv w:val="1"/>
      <w:marLeft w:val="0"/>
      <w:marRight w:val="0"/>
      <w:marTop w:val="0"/>
      <w:marBottom w:val="0"/>
      <w:divBdr>
        <w:top w:val="none" w:sz="0" w:space="0" w:color="auto"/>
        <w:left w:val="none" w:sz="0" w:space="0" w:color="auto"/>
        <w:bottom w:val="none" w:sz="0" w:space="0" w:color="auto"/>
        <w:right w:val="none" w:sz="0" w:space="0" w:color="auto"/>
      </w:divBdr>
    </w:div>
    <w:div w:id="204610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owid/covid-19-data/tree/master/public/data"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ampus.unir.net/courses/13355/assignments/191265" TargetMode="External"/><Relationship Id="rId5" Type="http://schemas.openxmlformats.org/officeDocument/2006/relationships/settings" Target="settings.xml"/><Relationship Id="rId15" Type="http://schemas.openxmlformats.org/officeDocument/2006/relationships/hyperlink" Target="https://github.com/d3noob/D3-Tips-and-Tricks/blob/master/D3-Tips-and-Tricks-Latest.pdf" TargetMode="External"/><Relationship Id="rId10" Type="http://schemas.openxmlformats.org/officeDocument/2006/relationships/hyperlink" Target="https://micampus.unir.net/courses/13355/assignments/191265"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Gerazergs/Tarea_visualizacion_d3-I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52D70DE8CA740F4A27188CABE717D80"/>
        <w:category>
          <w:name w:val="General"/>
          <w:gallery w:val="placeholder"/>
        </w:category>
        <w:types>
          <w:type w:val="bbPlcHdr"/>
        </w:types>
        <w:behaviors>
          <w:behavior w:val="content"/>
        </w:behaviors>
        <w:guid w:val="{A898BEEF-2AB2-4A47-B690-81EC2DA149C2}"/>
      </w:docPartPr>
      <w:docPartBody>
        <w:p w:rsidR="000D58A7" w:rsidRDefault="008A3A14">
          <w:pPr>
            <w:pStyle w:val="952D70DE8CA740F4A27188CABE717D80"/>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28</w:t>
          </w:r>
          <w:r w:rsidRPr="00D86945">
            <w:rPr>
              <w:rStyle w:val="SubttuloCar"/>
              <w:b/>
              <w:lang w:bidi="es-ES"/>
            </w:rPr>
            <w:fldChar w:fldCharType="end"/>
          </w:r>
        </w:p>
      </w:docPartBody>
    </w:docPart>
    <w:docPart>
      <w:docPartPr>
        <w:name w:val="33CA7EE999894D2698F43EDD4C2C4F79"/>
        <w:category>
          <w:name w:val="General"/>
          <w:gallery w:val="placeholder"/>
        </w:category>
        <w:types>
          <w:type w:val="bbPlcHdr"/>
        </w:types>
        <w:behaviors>
          <w:behavior w:val="content"/>
        </w:behaviors>
        <w:guid w:val="{2D8107AF-DBFB-455B-ADF1-4F044696A955}"/>
      </w:docPartPr>
      <w:docPartBody>
        <w:p w:rsidR="000D58A7" w:rsidRDefault="008A3A14">
          <w:pPr>
            <w:pStyle w:val="33CA7EE999894D2698F43EDD4C2C4F79"/>
          </w:pPr>
          <w:r>
            <w:rPr>
              <w:noProof/>
              <w:lang w:bidi="es-ES"/>
            </w:rPr>
            <w:t>Su nombre</w:t>
          </w:r>
        </w:p>
      </w:docPartBody>
    </w:docPart>
    <w:docPart>
      <w:docPartPr>
        <w:name w:val="6CC4C802DBF74488B9CA7F8C512ECAD4"/>
        <w:category>
          <w:name w:val="General"/>
          <w:gallery w:val="placeholder"/>
        </w:category>
        <w:types>
          <w:type w:val="bbPlcHdr"/>
        </w:types>
        <w:behaviors>
          <w:behavior w:val="content"/>
        </w:behaviors>
        <w:guid w:val="{300ED6E7-3E87-4961-B594-46388EB4FB6B}"/>
      </w:docPartPr>
      <w:docPartBody>
        <w:p w:rsidR="000D58A7" w:rsidRDefault="00820CC5" w:rsidP="00820CC5">
          <w:pPr>
            <w:pStyle w:val="6CC4C802DBF74488B9CA7F8C512ECAD4"/>
          </w:pPr>
          <w:r>
            <w:rPr>
              <w:caps/>
              <w:color w:val="FFFFFF" w:themeColor="background1"/>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C5"/>
    <w:rsid w:val="000D58A7"/>
    <w:rsid w:val="00167881"/>
    <w:rsid w:val="004D1D25"/>
    <w:rsid w:val="00502C2E"/>
    <w:rsid w:val="00690566"/>
    <w:rsid w:val="006C3483"/>
    <w:rsid w:val="00791CBE"/>
    <w:rsid w:val="00820CC5"/>
    <w:rsid w:val="00841008"/>
    <w:rsid w:val="00873295"/>
    <w:rsid w:val="008A3A14"/>
    <w:rsid w:val="00A82368"/>
    <w:rsid w:val="00B12EB2"/>
    <w:rsid w:val="00E15205"/>
    <w:rsid w:val="00F249FC"/>
    <w:rsid w:val="00F80F5B"/>
    <w:rsid w:val="00FC7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952D70DE8CA740F4A27188CABE717D80">
    <w:name w:val="952D70DE8CA740F4A27188CABE717D80"/>
  </w:style>
  <w:style w:type="paragraph" w:customStyle="1" w:styleId="33CA7EE999894D2698F43EDD4C2C4F79">
    <w:name w:val="33CA7EE999894D2698F43EDD4C2C4F79"/>
  </w:style>
  <w:style w:type="paragraph" w:customStyle="1" w:styleId="6CC4C802DBF74488B9CA7F8C512ECAD4">
    <w:name w:val="6CC4C802DBF74488B9CA7F8C512ECAD4"/>
    <w:rsid w:val="00820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2020-06-29T00:00:00</PublishDate>
  <Abstract/>
  <CompanyAddress/>
  <CompanyPhone/>
  <CompanyFax>
Chias Maryanna
Cervantes Julio
Garza Gerardo Javier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2F9F5-ED62-418F-88B5-DF80429E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43</TotalTime>
  <Pages>1</Pages>
  <Words>819</Words>
  <Characters>4510</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HERRAMIENTAS DE visualización</vt: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DE visualización</dc:title>
  <dc:creator>Maryanna Chias Almanza</dc:creator>
  <cp:keywords/>
  <cp:lastModifiedBy>Julio Cesar Cervantes</cp:lastModifiedBy>
  <cp:revision>13</cp:revision>
  <cp:lastPrinted>2021-02-09T06:38:00Z</cp:lastPrinted>
  <dcterms:created xsi:type="dcterms:W3CDTF">2021-01-26T05:53:00Z</dcterms:created>
  <dcterms:modified xsi:type="dcterms:W3CDTF">2021-02-09T06:41:00Z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